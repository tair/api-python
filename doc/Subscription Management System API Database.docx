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293A84BF" w:rsidR="000F00B5" w:rsidRDefault="006B764F" w:rsidP="000F00B5">
      <w:pPr>
        <w:spacing w:before="720"/>
        <w:rPr>
          <w:rFonts w:ascii="Arial" w:hAnsi="Arial" w:cs="Arial"/>
        </w:rPr>
      </w:pPr>
      <w:r>
        <w:rPr>
          <w:rFonts w:ascii="Arial" w:hAnsi="Arial" w:cs="Arial"/>
          <w:noProof/>
        </w:rPr>
        <w:t xml:space="preserve">May </w:t>
      </w:r>
      <w:r w:rsidR="001E2EE1">
        <w:rPr>
          <w:rFonts w:ascii="Arial" w:hAnsi="Arial" w:cs="Arial"/>
          <w:noProof/>
        </w:rPr>
        <w:t>9</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3B9CD994" w:rsidR="000F00B5" w:rsidRDefault="000F00B5" w:rsidP="000F00B5">
      <w:pPr>
        <w:pStyle w:val="ListParagraph"/>
        <w:numPr>
          <w:ilvl w:val="0"/>
          <w:numId w:val="28"/>
        </w:numPr>
      </w:pPr>
      <w:r w:rsidRPr="00742271">
        <w:rPr>
          <w:b/>
        </w:rPr>
        <w:t>Logging:</w:t>
      </w:r>
      <w:r>
        <w:t xml:space="preserve"> the operat</w:t>
      </w:r>
      <w:r w:rsidR="00D32E7B">
        <w:t>ional logs containing page view and session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0B3A8E0D" w:rsidR="00684700" w:rsidRDefault="00684700" w:rsidP="00684700">
      <w:pPr>
        <w:keepNext/>
      </w:pPr>
      <w:r>
        <w:t xml:space="preserve">A </w:t>
      </w:r>
      <w:bookmarkStart w:id="0" w:name="_GoBack"/>
      <w:r w:rsidRPr="00390482">
        <w:rPr>
          <w:i/>
          <w:rPrChange w:id="1" w:author="Bob Muller" w:date="2015-05-13T15:19:00Z">
            <w:rPr/>
          </w:rPrChange>
        </w:rPr>
        <w:t>partner</w:t>
      </w:r>
      <w:r>
        <w:t xml:space="preserve"> </w:t>
      </w:r>
      <w:bookmarkEnd w:id="0"/>
      <w:r>
        <w:t>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60683108" w:rsidR="00684700" w:rsidRDefault="00D83ECF" w:rsidP="00684700">
      <w:r>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022717FF" w14:textId="77777777" w:rsidR="00684700" w:rsidRDefault="00684700" w:rsidP="00684700">
      <w:pPr>
        <w:pStyle w:val="ListParagraph"/>
        <w:keepNext/>
        <w:numPr>
          <w:ilvl w:val="0"/>
          <w:numId w:val="29"/>
        </w:numPr>
      </w:pPr>
      <w:proofErr w:type="spellStart"/>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3E015D5A" w14:textId="77777777" w:rsidR="00684700" w:rsidRDefault="00684700" w:rsidP="00684700">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18DE4965" w14:textId="77777777"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22B26BF4" w14:textId="77777777"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03DB014E" w14:textId="6DA2F1D3" w:rsidR="000F00B5" w:rsidRDefault="004A062D" w:rsidP="004A062D">
      <w:pPr>
        <w:pStyle w:val="Heading1"/>
      </w:pPr>
      <w:r>
        <w:lastRenderedPageBreak/>
        <w:t>Party</w:t>
      </w:r>
    </w:p>
    <w:p w14:paraId="3B82AF72" w14:textId="475780D1" w:rsidR="004A062D" w:rsidRDefault="004A062D" w:rsidP="007D1598">
      <w:pPr>
        <w:keepNext/>
      </w:pPr>
      <w:r>
        <w:t xml:space="preserve">A </w:t>
      </w:r>
      <w:r w:rsidRPr="004A062D">
        <w:rPr>
          <w:i/>
        </w:rPr>
        <w:t>party</w:t>
      </w:r>
      <w:r>
        <w:t xml:space="preserve"> is a</w:t>
      </w:r>
      <w:r w:rsidRPr="004A062D">
        <w:t xml:space="preserve">n abstract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362ED635" w:rsidR="002D2E5D" w:rsidRDefault="00D83ECF" w:rsidP="004A062D">
      <w:r>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5066E8F6" w14:textId="3DDC9262" w:rsidR="004A062D" w:rsidRDefault="006B764F" w:rsidP="004A062D">
      <w:pPr>
        <w:pStyle w:val="Heading1"/>
      </w:pPr>
      <w:proofErr w:type="gramStart"/>
      <w:r w:rsidRPr="00D57127">
        <w:rPr>
          <w:i/>
        </w:rPr>
        <w:t>end</w:t>
      </w:r>
      <w:proofErr w:type="gramEnd"/>
      <w:r w:rsidRPr="00D57127">
        <w:rPr>
          <w:i/>
        </w:rPr>
        <w:t>:</w:t>
      </w:r>
      <w:r>
        <w:t xml:space="preserve"> </w:t>
      </w:r>
      <w:r w:rsidRPr="00C076DB">
        <w:t>the IP address that is the last address in the range; must be greater than the start and must be a "reasonable" end to the range (TBD)</w:t>
      </w:r>
      <w:bookmarkStart w:id="2" w:name="_Meter"/>
      <w:bookmarkEnd w:id="2"/>
      <w:r w:rsidR="004A062D">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51E89F5A" w:rsidR="007D1598" w:rsidRDefault="00D83ECF" w:rsidP="004A062D">
      <w:r>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3" w:name="_Subscription"/>
      <w:bookmarkStart w:id="4" w:name="_Subscription_1"/>
      <w:bookmarkEnd w:id="3"/>
      <w:bookmarkEnd w:id="4"/>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0554AD67" w:rsidR="007D1598" w:rsidRDefault="00D83ECF" w:rsidP="00ED52F4">
      <w:r>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lastRenderedPageBreak/>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4B05AA02" w14:textId="3357E0A0" w:rsidR="0093051D" w:rsidRPr="00E42172" w:rsidRDefault="0093051D" w:rsidP="00E42172">
      <w:r>
        <w:t>This section is not yet designed.</w:t>
      </w:r>
    </w:p>
    <w:p w14:paraId="264802D3" w14:textId="77777777" w:rsidR="00D83ECF" w:rsidRDefault="00D83ECF">
      <w:pPr>
        <w:spacing w:after="0"/>
        <w:rPr>
          <w:rFonts w:ascii="Arial" w:hAnsi="Arial" w:cs="Arial"/>
          <w:b/>
          <w:bCs/>
          <w:kern w:val="32"/>
          <w:sz w:val="32"/>
          <w:szCs w:val="32"/>
        </w:rPr>
      </w:pPr>
      <w:bookmarkStart w:id="5" w:name="_Authorization"/>
      <w:bookmarkEnd w:id="5"/>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7">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0A6B999A"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and sessions. A page view is an access of a partner with a URI. A session is a set of </w:t>
      </w:r>
      <w:r w:rsidR="007B18E0">
        <w:t xml:space="preserve">possibly empty </w:t>
      </w:r>
      <w:r>
        <w:t>related page views.</w:t>
      </w:r>
      <w:r w:rsidR="00B0137F">
        <w:t xml:space="preserve"> Note that a session is not partner-specific.</w:t>
      </w:r>
    </w:p>
    <w:p w14:paraId="713941FF" w14:textId="41D10BDA" w:rsidR="004931A9" w:rsidRDefault="007B18E0" w:rsidP="00B0137F">
      <w:pPr>
        <w:keepNext/>
      </w:pPr>
      <w:r>
        <w:rPr>
          <w:noProof/>
        </w:rPr>
        <w:drawing>
          <wp:inline distT="0" distB="0" distL="0" distR="0" wp14:anchorId="0BC080E4" wp14:editId="2CFCAF56">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8">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p>
    <w:p w14:paraId="3CA5B8A4" w14:textId="5A6F7004" w:rsidR="004931A9" w:rsidRDefault="00B0137F" w:rsidP="00ED32C0">
      <w:pPr>
        <w:pStyle w:val="ListParagraph"/>
        <w:keepNext/>
        <w:numPr>
          <w:ilvl w:val="0"/>
          <w:numId w:val="32"/>
        </w:numPr>
      </w:pPr>
      <w:r w:rsidRPr="008E165A">
        <w:rPr>
          <w:b/>
        </w:rPr>
        <w:t>Session:</w:t>
      </w:r>
      <w:r>
        <w:t xml:space="preserve"> a collection of page views by the same </w:t>
      </w:r>
      <w:proofErr w:type="spellStart"/>
      <w:r>
        <w:t>ip</w:t>
      </w:r>
      <w:proofErr w:type="spellEnd"/>
      <w:r>
        <w:t xml:space="preserve"> address</w:t>
      </w:r>
    </w:p>
    <w:p w14:paraId="545357B5" w14:textId="7BB1851B" w:rsidR="00B0137F"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unique identifier for the session (key)</w:t>
      </w:r>
    </w:p>
    <w:p w14:paraId="784B4C0D" w14:textId="452A3F74" w:rsidR="00294132" w:rsidRDefault="00294132" w:rsidP="00ED32C0">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44C5CB6" w14:textId="5CF060B1" w:rsidR="00294132" w:rsidRDefault="007B18E0" w:rsidP="00294132">
      <w:pPr>
        <w:pStyle w:val="ListParagraph"/>
        <w:numPr>
          <w:ilvl w:val="1"/>
          <w:numId w:val="32"/>
        </w:numPr>
      </w:pPr>
      <w:proofErr w:type="spellStart"/>
      <w:proofErr w:type="gramStart"/>
      <w:r>
        <w:rPr>
          <w:i/>
        </w:rPr>
        <w:t>start</w:t>
      </w:r>
      <w:r w:rsidRPr="008E165A">
        <w:rPr>
          <w:i/>
        </w:rPr>
        <w:t>Date</w:t>
      </w:r>
      <w:proofErr w:type="spellEnd"/>
      <w:proofErr w:type="gramEnd"/>
      <w:r w:rsidR="00294132" w:rsidRPr="008E165A">
        <w:rPr>
          <w:i/>
        </w:rPr>
        <w:t>:</w:t>
      </w:r>
      <w:r w:rsidR="00294132">
        <w:t xml:space="preserve"> the date and time at which the session began</w:t>
      </w:r>
    </w:p>
    <w:p w14:paraId="29EA37FE" w14:textId="1972C4E5" w:rsidR="007B18E0" w:rsidRDefault="007B18E0" w:rsidP="00294132">
      <w:pPr>
        <w:pStyle w:val="ListParagraph"/>
        <w:numPr>
          <w:ilvl w:val="1"/>
          <w:numId w:val="32"/>
        </w:numPr>
      </w:pPr>
      <w:proofErr w:type="spellStart"/>
      <w:proofErr w:type="gramStart"/>
      <w:r w:rsidRPr="00390482">
        <w:rPr>
          <w:i/>
        </w:rPr>
        <w:t>endDate</w:t>
      </w:r>
      <w:proofErr w:type="spellEnd"/>
      <w:proofErr w:type="gramEnd"/>
      <w:r w:rsidRPr="00390482">
        <w:rPr>
          <w:i/>
        </w:rPr>
        <w:t>:</w:t>
      </w:r>
      <w:r>
        <w:t xml:space="preserve"> the date and time at which the session ended</w:t>
      </w:r>
    </w:p>
    <w:p w14:paraId="00D11D09" w14:textId="71539837" w:rsidR="00F812C9" w:rsidRDefault="00F812C9" w:rsidP="00294132">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party that initiated the session, if any</w:t>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2C6E1087" w14:textId="0D32E10C"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19"/>
      <w:footerReference w:type="firs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5071B7" w:rsidRDefault="005071B7">
      <w:pPr>
        <w:spacing w:after="0"/>
      </w:pPr>
      <w:r>
        <w:separator/>
      </w:r>
    </w:p>
  </w:endnote>
  <w:endnote w:type="continuationSeparator" w:id="0">
    <w:p w14:paraId="3C2BB4F9" w14:textId="77777777" w:rsidR="005071B7" w:rsidRDefault="005071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5071B7" w:rsidRDefault="005071B7"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90482">
      <w:rPr>
        <w:rStyle w:val="PageNumber"/>
        <w:noProof/>
      </w:rPr>
      <w:t>3</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5071B7" w:rsidRPr="00CC532C" w:rsidRDefault="005071B7"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5071B7" w:rsidRPr="00CC532C" w:rsidRDefault="005071B7"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5071B7" w:rsidRDefault="005071B7">
      <w:pPr>
        <w:spacing w:after="0"/>
      </w:pPr>
      <w:r>
        <w:separator/>
      </w:r>
    </w:p>
  </w:footnote>
  <w:footnote w:type="continuationSeparator" w:id="0">
    <w:p w14:paraId="275373BD" w14:textId="77777777" w:rsidR="005071B7" w:rsidRDefault="005071B7">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0CBA458A" w:rsidR="005071B7" w:rsidRDefault="005071B7" w:rsidP="000F00B5">
    <w:pPr>
      <w:pStyle w:val="Header"/>
      <w:tabs>
        <w:tab w:val="clear" w:pos="4320"/>
        <w:tab w:val="clear" w:pos="8640"/>
        <w:tab w:val="center" w:pos="4680"/>
        <w:tab w:val="right" w:pos="9360"/>
      </w:tabs>
    </w:pPr>
    <w:r>
      <w:t>Subscription Management System Database</w:t>
    </w:r>
    <w:r>
      <w:tab/>
    </w:r>
    <w:r>
      <w:tab/>
      <w:t xml:space="preserve">May </w:t>
    </w:r>
    <w:r w:rsidR="001E2EE1">
      <w:t>9</w:t>
    </w:r>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5071B7" w:rsidRDefault="005071B7"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5071B7" w:rsidRDefault="005071B7"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9A426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B296A"/>
    <w:rsid w:val="000F00B5"/>
    <w:rsid w:val="001A3C44"/>
    <w:rsid w:val="001E2EE1"/>
    <w:rsid w:val="0026369A"/>
    <w:rsid w:val="00294132"/>
    <w:rsid w:val="002D2E5D"/>
    <w:rsid w:val="00333988"/>
    <w:rsid w:val="00390482"/>
    <w:rsid w:val="003F7CA9"/>
    <w:rsid w:val="0040022C"/>
    <w:rsid w:val="004138B2"/>
    <w:rsid w:val="00485693"/>
    <w:rsid w:val="004931A9"/>
    <w:rsid w:val="004A062D"/>
    <w:rsid w:val="005071B7"/>
    <w:rsid w:val="005118FC"/>
    <w:rsid w:val="00684700"/>
    <w:rsid w:val="006B764F"/>
    <w:rsid w:val="006F16E4"/>
    <w:rsid w:val="00742271"/>
    <w:rsid w:val="0079185D"/>
    <w:rsid w:val="007B18E0"/>
    <w:rsid w:val="007D1598"/>
    <w:rsid w:val="007F5E3D"/>
    <w:rsid w:val="008226DA"/>
    <w:rsid w:val="008341B5"/>
    <w:rsid w:val="0087475A"/>
    <w:rsid w:val="008C029A"/>
    <w:rsid w:val="008E165A"/>
    <w:rsid w:val="008F3749"/>
    <w:rsid w:val="0093051D"/>
    <w:rsid w:val="009940EA"/>
    <w:rsid w:val="009A42F0"/>
    <w:rsid w:val="00A814D1"/>
    <w:rsid w:val="00AC57BE"/>
    <w:rsid w:val="00AF3352"/>
    <w:rsid w:val="00B0137F"/>
    <w:rsid w:val="00C076DB"/>
    <w:rsid w:val="00C333AF"/>
    <w:rsid w:val="00C9296D"/>
    <w:rsid w:val="00D14F74"/>
    <w:rsid w:val="00D32E7B"/>
    <w:rsid w:val="00D57127"/>
    <w:rsid w:val="00D83ECF"/>
    <w:rsid w:val="00E42172"/>
    <w:rsid w:val="00E67C53"/>
    <w:rsid w:val="00EA54B1"/>
    <w:rsid w:val="00ED32C0"/>
    <w:rsid w:val="00ED52F4"/>
    <w:rsid w:val="00F5189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151</TotalTime>
  <Pages>9</Pages>
  <Words>1126</Words>
  <Characters>6419</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7530</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38</cp:revision>
  <cp:lastPrinted>2007-12-21T00:36:00Z</cp:lastPrinted>
  <dcterms:created xsi:type="dcterms:W3CDTF">2015-05-03T14:04:00Z</dcterms:created>
  <dcterms:modified xsi:type="dcterms:W3CDTF">2015-05-13T22:19:00Z</dcterms:modified>
</cp:coreProperties>
</file>