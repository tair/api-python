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7777777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0F00B5">
        <w:rPr>
          <w:rFonts w:ascii="Arial" w:hAnsi="Arial" w:cs="Arial"/>
          <w:sz w:val="48"/>
          <w:szCs w:val="48"/>
        </w:rPr>
        <w:t xml:space="preserve">Database </w:t>
      </w:r>
    </w:p>
    <w:p w14:paraId="4FF78CCC" w14:textId="77777777" w:rsidR="000F00B5" w:rsidRPr="006D2455" w:rsidRDefault="000F00B5" w:rsidP="000F00B5">
      <w:pPr>
        <w:spacing w:before="1440"/>
        <w:rPr>
          <w:rFonts w:ascii="Arial" w:hAnsi="Arial" w:cs="Arial"/>
          <w:b/>
          <w:sz w:val="48"/>
          <w:szCs w:val="48"/>
        </w:rPr>
      </w:pPr>
      <w:r>
        <w:rPr>
          <w:rFonts w:ascii="Arial" w:hAnsi="Arial" w:cs="Arial"/>
          <w:b/>
          <w:sz w:val="48"/>
          <w:szCs w:val="48"/>
        </w:rPr>
        <w:t>Subscription Management System</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5CDD495C" w:rsidR="000F00B5" w:rsidRDefault="00D265AE" w:rsidP="000F00B5">
      <w:pPr>
        <w:spacing w:before="720"/>
        <w:rPr>
          <w:rFonts w:ascii="Arial" w:hAnsi="Arial" w:cs="Arial"/>
        </w:rPr>
      </w:pPr>
      <w:r>
        <w:rPr>
          <w:rFonts w:ascii="Arial" w:hAnsi="Arial" w:cs="Arial"/>
          <w:noProof/>
        </w:rPr>
        <w:t>July 2</w:t>
      </w:r>
      <w:r w:rsidR="00C373C2">
        <w:rPr>
          <w:rFonts w:ascii="Arial" w:hAnsi="Arial" w:cs="Arial"/>
          <w:noProof/>
        </w:rPr>
        <w:t>7</w:t>
      </w:r>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2B186E92"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w:t>
      </w:r>
      <w:r w:rsidR="005071B7">
        <w:t xml:space="preserve">entities </w:t>
      </w:r>
      <w:r>
        <w:t>to provide services paid for by subscription. The API is an interface to the Subscription Management System database documented here. See the API documentation for complete descriptions of the functionality of the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r w:rsidRPr="00742271">
        <w:rPr>
          <w:b/>
        </w:rPr>
        <w:t>Partner:</w:t>
      </w:r>
      <w:r>
        <w:t xml:space="preserve"> the systems that comprise the Phoenix partnerships for subscription</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46ABFD05"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r w:rsidR="00FD7AFA">
        <w:t>; API keys to authenticate callers of the API</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4DC68494" w:rsidR="000F00B5" w:rsidRDefault="000F00B5" w:rsidP="000F00B5">
      <w:pPr>
        <w:pStyle w:val="ListParagraph"/>
        <w:numPr>
          <w:ilvl w:val="0"/>
          <w:numId w:val="28"/>
        </w:numPr>
      </w:pPr>
      <w:r w:rsidRPr="00742271">
        <w:rPr>
          <w:b/>
        </w:rPr>
        <w:t>Logging:</w:t>
      </w:r>
      <w:r>
        <w:t xml:space="preserve"> the operat</w:t>
      </w:r>
      <w:r w:rsidR="00D32E7B">
        <w:t>ional logs containing page view details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r>
        <w:lastRenderedPageBreak/>
        <w:t>Partner</w:t>
      </w:r>
    </w:p>
    <w:p w14:paraId="7A7FDCB0" w14:textId="5C1C1539" w:rsidR="00684700" w:rsidRDefault="00684700" w:rsidP="00684700">
      <w:pPr>
        <w:keepNext/>
      </w:pPr>
      <w:r>
        <w:t xml:space="preserve">A </w:t>
      </w:r>
      <w:r w:rsidRPr="00F12AEB">
        <w:rPr>
          <w:i/>
        </w:rPr>
        <w:t>partner</w:t>
      </w:r>
      <w:r>
        <w:t xml:space="preserve">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w:t>
      </w:r>
      <w:r w:rsidR="00D85072">
        <w:t xml:space="preserve">Partners have subscription descriptions for different subscription contexts, each with multiple lines of text. </w:t>
      </w:r>
      <w:r>
        <w:t xml:space="preserve">Partners have subscriptions by parties; see the </w:t>
      </w:r>
      <w:hyperlink w:anchor="_Subscription_1" w:history="1">
        <w:r w:rsidRPr="00FD3010">
          <w:rPr>
            <w:rStyle w:val="Hyperlink"/>
          </w:rPr>
          <w:t>Subscription</w:t>
        </w:r>
      </w:hyperlink>
      <w:r>
        <w:t xml:space="preserve"> subsystem. Parties have IP counts and limit values; see the </w:t>
      </w:r>
      <w:hyperlink w:anchor="_Meter" w:history="1">
        <w:r w:rsidRPr="00FD3010">
          <w:rPr>
            <w:rStyle w:val="Hyperlink"/>
          </w:rPr>
          <w:t>Meter</w:t>
        </w:r>
      </w:hyperlink>
      <w:r>
        <w:t xml:space="preserve"> subsystem. </w:t>
      </w:r>
      <w:proofErr w:type="gramStart"/>
      <w:r>
        <w:t>Partners</w:t>
      </w:r>
      <w:proofErr w:type="gramEnd"/>
      <w:r>
        <w:t xml:space="preserve"> also own access rules (combinations of URI patterns and access types); see the </w:t>
      </w:r>
      <w:hyperlink w:anchor="_Authorization" w:history="1">
        <w:r w:rsidRPr="00D14F74">
          <w:rPr>
            <w:rStyle w:val="Hyperlink"/>
          </w:rPr>
          <w:t>Authorization</w:t>
        </w:r>
      </w:hyperlink>
      <w:r>
        <w:t xml:space="preserve"> subsystem.</w:t>
      </w:r>
    </w:p>
    <w:p w14:paraId="16423F54" w14:textId="2AB88010" w:rsidR="00684700" w:rsidRDefault="00381B72" w:rsidP="00684700">
      <w:r>
        <w:rPr>
          <w:noProof/>
        </w:rPr>
        <w:drawing>
          <wp:inline distT="0" distB="0" distL="0" distR="0" wp14:anchorId="54AA3E06" wp14:editId="3CA413D6">
            <wp:extent cx="5943600" cy="4445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263" cy="4446310"/>
                    </a:xfrm>
                    <a:prstGeom prst="rect">
                      <a:avLst/>
                    </a:prstGeom>
                  </pic:spPr>
                </pic:pic>
              </a:graphicData>
            </a:graphic>
          </wp:inline>
        </w:drawing>
      </w:r>
    </w:p>
    <w:p w14:paraId="068448DE" w14:textId="77777777" w:rsidR="00684700" w:rsidRDefault="00684700" w:rsidP="00684700">
      <w:pPr>
        <w:pStyle w:val="ListParagraph"/>
        <w:keepNext/>
        <w:numPr>
          <w:ilvl w:val="0"/>
          <w:numId w:val="29"/>
        </w:numPr>
      </w:pPr>
      <w:r w:rsidRPr="0087475A">
        <w:rPr>
          <w:b/>
        </w:rPr>
        <w:t>Partner:</w:t>
      </w:r>
      <w:r>
        <w:t xml:space="preserve"> a system comprising a unit for subscription, authentication, and authorization</w:t>
      </w:r>
    </w:p>
    <w:p w14:paraId="1BEC2DD7"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4EA745A1" w14:textId="77777777" w:rsidR="00684700" w:rsidRDefault="00684700" w:rsidP="00684700">
      <w:pPr>
        <w:pStyle w:val="ListParagraph"/>
        <w:numPr>
          <w:ilvl w:val="1"/>
          <w:numId w:val="29"/>
        </w:numPr>
      </w:pPr>
      <w:proofErr w:type="gramStart"/>
      <w:r w:rsidRPr="0087475A">
        <w:rPr>
          <w:i/>
        </w:rPr>
        <w:t>name</w:t>
      </w:r>
      <w:proofErr w:type="gramEnd"/>
      <w:r w:rsidRPr="0087475A">
        <w:rPr>
          <w:i/>
        </w:rPr>
        <w:t>:</w:t>
      </w:r>
      <w:r>
        <w:t xml:space="preserve"> the name of the partner</w:t>
      </w:r>
    </w:p>
    <w:p w14:paraId="7D99D666" w14:textId="0244FD5D" w:rsidR="00381B72" w:rsidRDefault="00381B72" w:rsidP="00684700">
      <w:pPr>
        <w:pStyle w:val="ListParagraph"/>
        <w:numPr>
          <w:ilvl w:val="1"/>
          <w:numId w:val="29"/>
        </w:numPr>
      </w:pPr>
      <w:proofErr w:type="spellStart"/>
      <w:proofErr w:type="gramStart"/>
      <w:r w:rsidRPr="003542EC">
        <w:rPr>
          <w:i/>
        </w:rPr>
        <w:t>logoUri</w:t>
      </w:r>
      <w:proofErr w:type="spellEnd"/>
      <w:proofErr w:type="gramEnd"/>
      <w:r w:rsidRPr="003542EC">
        <w:rPr>
          <w:i/>
        </w:rPr>
        <w:t>:</w:t>
      </w:r>
      <w:r>
        <w:t xml:space="preserve"> a URI that returns the partner logo</w:t>
      </w:r>
    </w:p>
    <w:p w14:paraId="11C30935" w14:textId="2BB89AB9" w:rsidR="00381B72" w:rsidRDefault="00381B72" w:rsidP="00684700">
      <w:pPr>
        <w:pStyle w:val="ListParagraph"/>
        <w:numPr>
          <w:ilvl w:val="1"/>
          <w:numId w:val="29"/>
        </w:numPr>
      </w:pPr>
      <w:proofErr w:type="spellStart"/>
      <w:proofErr w:type="gramStart"/>
      <w:r w:rsidRPr="003542EC">
        <w:rPr>
          <w:i/>
        </w:rPr>
        <w:t>termOfServiceUri</w:t>
      </w:r>
      <w:proofErr w:type="spellEnd"/>
      <w:proofErr w:type="gramEnd"/>
      <w:r w:rsidRPr="003542EC">
        <w:rPr>
          <w:i/>
        </w:rPr>
        <w:t>:</w:t>
      </w:r>
      <w:r>
        <w:t xml:space="preserve"> a URI that returns the partner terms of service</w:t>
      </w:r>
    </w:p>
    <w:p w14:paraId="022717FF" w14:textId="77777777" w:rsidR="00684700" w:rsidRDefault="00684700" w:rsidP="00684700">
      <w:pPr>
        <w:pStyle w:val="ListParagraph"/>
        <w:keepNext/>
        <w:numPr>
          <w:ilvl w:val="0"/>
          <w:numId w:val="29"/>
        </w:numPr>
      </w:pPr>
      <w:proofErr w:type="spellStart"/>
      <w:r>
        <w:rPr>
          <w:b/>
        </w:rPr>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30D03155"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3E015D5A" w14:textId="77777777" w:rsidR="00684700" w:rsidRDefault="00684700" w:rsidP="00684700">
      <w:pPr>
        <w:pStyle w:val="ListParagraph"/>
        <w:numPr>
          <w:ilvl w:val="1"/>
          <w:numId w:val="29"/>
        </w:numPr>
      </w:pPr>
      <w:proofErr w:type="gramStart"/>
      <w:r>
        <w:rPr>
          <w:i/>
        </w:rPr>
        <w:t>pattern</w:t>
      </w:r>
      <w:proofErr w:type="gramEnd"/>
      <w:r w:rsidRPr="0087475A">
        <w:rPr>
          <w:i/>
        </w:rPr>
        <w:t>:</w:t>
      </w:r>
      <w:r>
        <w:t xml:space="preserve"> the regular expression that matches a set of URIs for the partner site (key)</w:t>
      </w:r>
    </w:p>
    <w:p w14:paraId="55671D83" w14:textId="77777777" w:rsidR="00684700" w:rsidRDefault="00684700" w:rsidP="00684700">
      <w:pPr>
        <w:pStyle w:val="ListParagraph"/>
        <w:keepNext/>
        <w:numPr>
          <w:ilvl w:val="0"/>
          <w:numId w:val="29"/>
        </w:numPr>
      </w:pPr>
      <w:proofErr w:type="spellStart"/>
      <w:r w:rsidRPr="005118FC">
        <w:rPr>
          <w:b/>
        </w:rPr>
        <w:lastRenderedPageBreak/>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p>
    <w:p w14:paraId="6FE3FFEE" w14:textId="77777777" w:rsidR="00684700" w:rsidRDefault="00684700" w:rsidP="00684700">
      <w:pPr>
        <w:pStyle w:val="ListParagraph"/>
        <w:keepNext/>
        <w:numPr>
          <w:ilvl w:val="1"/>
          <w:numId w:val="29"/>
        </w:numPr>
      </w:pPr>
      <w:proofErr w:type="spellStart"/>
      <w:proofErr w:type="gramStart"/>
      <w:r w:rsidRPr="005118FC">
        <w:rPr>
          <w:i/>
        </w:rPr>
        <w:t>subscriptionTermId</w:t>
      </w:r>
      <w:proofErr w:type="spellEnd"/>
      <w:proofErr w:type="gramEnd"/>
      <w:r w:rsidRPr="005118FC">
        <w:rPr>
          <w:i/>
        </w:rPr>
        <w:t>:</w:t>
      </w:r>
      <w:r>
        <w:t xml:space="preserve"> unique identifier for the term (key)</w:t>
      </w:r>
    </w:p>
    <w:p w14:paraId="18DE4965" w14:textId="77777777" w:rsidR="00684700" w:rsidRDefault="00684700" w:rsidP="00684700">
      <w:pPr>
        <w:pStyle w:val="ListParagraph"/>
        <w:keepNext/>
        <w:numPr>
          <w:ilvl w:val="1"/>
          <w:numId w:val="29"/>
        </w:numPr>
      </w:pPr>
      <w:proofErr w:type="spellStart"/>
      <w:proofErr w:type="gramStart"/>
      <w:r w:rsidRPr="005118FC">
        <w:rPr>
          <w:i/>
        </w:rPr>
        <w:t>partnerId</w:t>
      </w:r>
      <w:proofErr w:type="spellEnd"/>
      <w:proofErr w:type="gramEnd"/>
      <w:r w:rsidRPr="005118FC">
        <w:rPr>
          <w:i/>
        </w:rPr>
        <w:t>:</w:t>
      </w:r>
      <w:r>
        <w:t xml:space="preserve"> the partner to which the term applies</w:t>
      </w:r>
    </w:p>
    <w:p w14:paraId="22B26BF4" w14:textId="77777777" w:rsidR="00684700" w:rsidRDefault="00684700" w:rsidP="00684700">
      <w:pPr>
        <w:pStyle w:val="ListParagraph"/>
        <w:keepNext/>
        <w:numPr>
          <w:ilvl w:val="1"/>
          <w:numId w:val="29"/>
        </w:numPr>
      </w:pPr>
      <w:proofErr w:type="gramStart"/>
      <w:r w:rsidRPr="005118FC">
        <w:rPr>
          <w:i/>
        </w:rPr>
        <w:t>period</w:t>
      </w:r>
      <w:proofErr w:type="gramEnd"/>
      <w:r w:rsidRPr="005118FC">
        <w:rPr>
          <w:i/>
        </w:rPr>
        <w:t>:</w:t>
      </w:r>
      <w:r>
        <w:t xml:space="preserve"> </w:t>
      </w:r>
      <w:r w:rsidRPr="00C076DB">
        <w:t xml:space="preserve">the period of time for which a subscription allows access to a partner </w:t>
      </w:r>
    </w:p>
    <w:p w14:paraId="31E43553" w14:textId="77777777" w:rsidR="00684700" w:rsidRDefault="00684700" w:rsidP="00684700">
      <w:pPr>
        <w:pStyle w:val="ListParagraph"/>
        <w:keepNext/>
        <w:numPr>
          <w:ilvl w:val="1"/>
          <w:numId w:val="29"/>
        </w:numPr>
      </w:pPr>
      <w:proofErr w:type="gramStart"/>
      <w:r w:rsidRPr="005118FC">
        <w:rPr>
          <w:i/>
        </w:rPr>
        <w:t>price</w:t>
      </w:r>
      <w:proofErr w:type="gramEnd"/>
      <w:r w:rsidRPr="005118FC">
        <w:rPr>
          <w:i/>
        </w:rPr>
        <w:t>:</w:t>
      </w:r>
      <w:r>
        <w:t xml:space="preserve"> the price for a </w:t>
      </w:r>
      <w:r w:rsidRPr="00C076DB">
        <w:t>subscription for this term</w:t>
      </w:r>
    </w:p>
    <w:p w14:paraId="6619C8DC" w14:textId="182DF579" w:rsidR="00684700" w:rsidRDefault="00684700" w:rsidP="00390482">
      <w:pPr>
        <w:pStyle w:val="ListParagraph"/>
        <w:numPr>
          <w:ilvl w:val="1"/>
          <w:numId w:val="29"/>
        </w:numPr>
      </w:pPr>
      <w:proofErr w:type="spellStart"/>
      <w:proofErr w:type="gramStart"/>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p>
    <w:p w14:paraId="4D3B933A" w14:textId="018BE6F9" w:rsidR="00AD3AF1" w:rsidRDefault="00AD3AF1" w:rsidP="00390482">
      <w:pPr>
        <w:pStyle w:val="ListParagraph"/>
        <w:numPr>
          <w:ilvl w:val="1"/>
          <w:numId w:val="29"/>
        </w:numPr>
      </w:pPr>
      <w:proofErr w:type="gramStart"/>
      <w:r w:rsidRPr="003542EC">
        <w:rPr>
          <w:i/>
        </w:rPr>
        <w:t>description</w:t>
      </w:r>
      <w:proofErr w:type="gramEnd"/>
      <w:r w:rsidRPr="003542EC">
        <w:rPr>
          <w:i/>
        </w:rPr>
        <w:t>:</w:t>
      </w:r>
      <w:r>
        <w:t xml:space="preserve"> a text describing the term suitable for display in the user interface, such as "Annual ($199 USD)" for the 365-day term priced at $199.</w:t>
      </w:r>
    </w:p>
    <w:p w14:paraId="11C5AD7B" w14:textId="4E1608DF" w:rsidR="00D85072" w:rsidRDefault="00D85072" w:rsidP="003542EC">
      <w:pPr>
        <w:pStyle w:val="ListParagraph"/>
        <w:numPr>
          <w:ilvl w:val="0"/>
          <w:numId w:val="29"/>
        </w:numPr>
      </w:pPr>
      <w:proofErr w:type="spellStart"/>
      <w:r>
        <w:t>SubscriptionDescription</w:t>
      </w:r>
      <w:proofErr w:type="spellEnd"/>
      <w:r>
        <w:t>: A collection of descriptive texts that the system displays as a section in a partner's subscription pages</w:t>
      </w:r>
    </w:p>
    <w:p w14:paraId="37D804EE" w14:textId="5DE0CEE8" w:rsidR="00D85072" w:rsidRDefault="00D85072" w:rsidP="003542EC">
      <w:pPr>
        <w:pStyle w:val="ListParagraph"/>
        <w:numPr>
          <w:ilvl w:val="1"/>
          <w:numId w:val="29"/>
        </w:numPr>
      </w:pPr>
      <w:proofErr w:type="spellStart"/>
      <w:proofErr w:type="gramStart"/>
      <w:r w:rsidRPr="003542EC">
        <w:rPr>
          <w:i/>
        </w:rPr>
        <w:t>subscriptionDescriptionId</w:t>
      </w:r>
      <w:proofErr w:type="spellEnd"/>
      <w:proofErr w:type="gramEnd"/>
      <w:r w:rsidRPr="003542EC">
        <w:rPr>
          <w:i/>
        </w:rPr>
        <w:t>:</w:t>
      </w:r>
      <w:r>
        <w:t xml:space="preserve"> unique identifier for the description (key)</w:t>
      </w:r>
    </w:p>
    <w:p w14:paraId="611806E6" w14:textId="71CD945F" w:rsidR="00D85072" w:rsidRDefault="00D85072" w:rsidP="003542EC">
      <w:pPr>
        <w:pStyle w:val="ListParagraph"/>
        <w:numPr>
          <w:ilvl w:val="1"/>
          <w:numId w:val="29"/>
        </w:numPr>
      </w:pPr>
      <w:proofErr w:type="spellStart"/>
      <w:proofErr w:type="gramStart"/>
      <w:r w:rsidRPr="003542EC">
        <w:rPr>
          <w:i/>
        </w:rPr>
        <w:t>partnerId</w:t>
      </w:r>
      <w:proofErr w:type="spellEnd"/>
      <w:proofErr w:type="gramEnd"/>
      <w:r w:rsidRPr="003542EC">
        <w:rPr>
          <w:i/>
        </w:rPr>
        <w:t>:</w:t>
      </w:r>
      <w:r>
        <w:t xml:space="preserve"> the unique identifier of the partner that owns this description</w:t>
      </w:r>
    </w:p>
    <w:p w14:paraId="7BF41544" w14:textId="146E8834" w:rsidR="00D85072" w:rsidRDefault="00D85072" w:rsidP="003542EC">
      <w:pPr>
        <w:pStyle w:val="ListParagraph"/>
        <w:numPr>
          <w:ilvl w:val="1"/>
          <w:numId w:val="29"/>
        </w:numPr>
      </w:pPr>
      <w:proofErr w:type="gramStart"/>
      <w:r w:rsidRPr="003542EC">
        <w:rPr>
          <w:i/>
        </w:rPr>
        <w:t>header</w:t>
      </w:r>
      <w:proofErr w:type="gramEnd"/>
      <w:r w:rsidRPr="003542EC">
        <w:rPr>
          <w:i/>
        </w:rPr>
        <w:t>:</w:t>
      </w:r>
      <w:r>
        <w:t xml:space="preserve"> required text header for the description section in the user interface</w:t>
      </w:r>
    </w:p>
    <w:p w14:paraId="3E5F23B6" w14:textId="295CF8DD" w:rsidR="00D85072" w:rsidRDefault="00D85072" w:rsidP="003542EC">
      <w:pPr>
        <w:pStyle w:val="ListParagraph"/>
        <w:numPr>
          <w:ilvl w:val="1"/>
          <w:numId w:val="29"/>
        </w:numPr>
      </w:pPr>
      <w:proofErr w:type="spellStart"/>
      <w:proofErr w:type="gramStart"/>
      <w:r w:rsidRPr="003542EC">
        <w:rPr>
          <w:i/>
        </w:rPr>
        <w:t>descriptionType</w:t>
      </w:r>
      <w:proofErr w:type="spellEnd"/>
      <w:proofErr w:type="gramEnd"/>
      <w:r w:rsidRPr="003542EC">
        <w:rPr>
          <w:i/>
        </w:rPr>
        <w:t>:</w:t>
      </w:r>
      <w:r>
        <w:t xml:space="preserve"> the required kind of subscription for which to display the text (Default, Individual, Institution, Commercial)</w:t>
      </w:r>
    </w:p>
    <w:p w14:paraId="3DC33F61" w14:textId="55D8B03D" w:rsidR="00D85072" w:rsidRDefault="00D85072" w:rsidP="003542EC">
      <w:pPr>
        <w:pStyle w:val="ListParagraph"/>
        <w:numPr>
          <w:ilvl w:val="0"/>
          <w:numId w:val="29"/>
        </w:numPr>
      </w:pPr>
      <w:proofErr w:type="spellStart"/>
      <w:r>
        <w:t>SubscriptionDescriptionItem</w:t>
      </w:r>
      <w:proofErr w:type="spellEnd"/>
      <w:r>
        <w:t>: An individual descriptive text line within a subscription description</w:t>
      </w:r>
    </w:p>
    <w:p w14:paraId="26ACFFA9" w14:textId="681DB8AB" w:rsidR="00D85072" w:rsidRDefault="00D85072" w:rsidP="003542EC">
      <w:pPr>
        <w:pStyle w:val="ListParagraph"/>
        <w:numPr>
          <w:ilvl w:val="1"/>
          <w:numId w:val="29"/>
        </w:numPr>
      </w:pPr>
      <w:proofErr w:type="spellStart"/>
      <w:proofErr w:type="gramStart"/>
      <w:r w:rsidRPr="003542EC">
        <w:rPr>
          <w:i/>
        </w:rPr>
        <w:t>subscriptionDescriptionItemId</w:t>
      </w:r>
      <w:proofErr w:type="spellEnd"/>
      <w:proofErr w:type="gramEnd"/>
      <w:r w:rsidRPr="003542EC">
        <w:rPr>
          <w:i/>
        </w:rPr>
        <w:t>:</w:t>
      </w:r>
      <w:r>
        <w:t xml:space="preserve"> unique identifier for the item (key)</w:t>
      </w:r>
    </w:p>
    <w:p w14:paraId="71583C8E" w14:textId="76C1F326" w:rsidR="00D85072" w:rsidRDefault="00D85072" w:rsidP="003542EC">
      <w:pPr>
        <w:pStyle w:val="ListParagraph"/>
        <w:numPr>
          <w:ilvl w:val="1"/>
          <w:numId w:val="29"/>
        </w:numPr>
      </w:pPr>
      <w:proofErr w:type="spellStart"/>
      <w:proofErr w:type="gramStart"/>
      <w:r w:rsidRPr="003542EC">
        <w:rPr>
          <w:i/>
        </w:rPr>
        <w:t>subscriptionDescriptionId</w:t>
      </w:r>
      <w:proofErr w:type="spellEnd"/>
      <w:proofErr w:type="gramEnd"/>
      <w:r w:rsidRPr="003542EC">
        <w:rPr>
          <w:i/>
        </w:rPr>
        <w:t>:</w:t>
      </w:r>
      <w:r>
        <w:t xml:space="preserve"> unique identifier of the description that owns this item</w:t>
      </w:r>
    </w:p>
    <w:p w14:paraId="74EDF6B0" w14:textId="6EC40748" w:rsidR="00D85072" w:rsidRDefault="00D85072" w:rsidP="003542EC">
      <w:pPr>
        <w:pStyle w:val="ListParagraph"/>
        <w:numPr>
          <w:ilvl w:val="1"/>
          <w:numId w:val="29"/>
        </w:numPr>
      </w:pPr>
      <w:proofErr w:type="gramStart"/>
      <w:r w:rsidRPr="003542EC">
        <w:rPr>
          <w:i/>
        </w:rPr>
        <w:t>text</w:t>
      </w:r>
      <w:proofErr w:type="gramEnd"/>
      <w:r w:rsidRPr="003542EC">
        <w:rPr>
          <w:i/>
        </w:rPr>
        <w:t>:</w:t>
      </w:r>
      <w:r>
        <w:t xml:space="preserve"> required text of the description line</w:t>
      </w:r>
    </w:p>
    <w:p w14:paraId="03DB014E" w14:textId="6DA2F1D3" w:rsidR="000F00B5" w:rsidRDefault="004A062D" w:rsidP="004A062D">
      <w:pPr>
        <w:pStyle w:val="Heading1"/>
      </w:pPr>
      <w:r>
        <w:lastRenderedPageBreak/>
        <w:t>Party</w:t>
      </w:r>
    </w:p>
    <w:p w14:paraId="3B82AF72" w14:textId="53D9032C" w:rsidR="004A062D" w:rsidRDefault="004A062D" w:rsidP="007D1598">
      <w:pPr>
        <w:keepNext/>
      </w:pPr>
      <w:r>
        <w:t xml:space="preserve">A </w:t>
      </w:r>
      <w:r w:rsidRPr="004A062D">
        <w:rPr>
          <w:i/>
        </w:rPr>
        <w:t>party</w:t>
      </w:r>
      <w:r>
        <w:t xml:space="preserve"> is a</w:t>
      </w:r>
      <w:r w:rsidRPr="004A062D">
        <w:t xml:space="preserve">n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752DD36D" w:rsidR="002D2E5D" w:rsidRDefault="003963C1" w:rsidP="004A062D">
      <w:r>
        <w:rPr>
          <w:noProof/>
        </w:rPr>
        <w:drawing>
          <wp:inline distT="0" distB="0" distL="0" distR="0" wp14:anchorId="7A14EB43" wp14:editId="01954DEC">
            <wp:extent cx="5943600" cy="45523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4">
                      <a:extLst>
                        <a:ext uri="{28A0092B-C50C-407E-A947-70E740481C1C}">
                          <a14:useLocalDpi xmlns:a14="http://schemas.microsoft.com/office/drawing/2010/main" val="0"/>
                        </a:ext>
                      </a:extLst>
                    </a:blip>
                    <a:stretch>
                      <a:fillRect/>
                    </a:stretch>
                  </pic:blipFill>
                  <pic:spPr>
                    <a:xfrm>
                      <a:off x="0" y="0"/>
                      <a:ext cx="5945037" cy="4553457"/>
                    </a:xfrm>
                    <a:prstGeom prst="rect">
                      <a:avLst/>
                    </a:prstGeom>
                  </pic:spPr>
                </pic:pic>
              </a:graphicData>
            </a:graphic>
          </wp:inline>
        </w:drawing>
      </w:r>
      <w:bookmarkStart w:id="0" w:name="_GoBack"/>
      <w:bookmarkEnd w:id="0"/>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pPr>
      <w:proofErr w:type="spellStart"/>
      <w:proofErr w:type="gramStart"/>
      <w:r w:rsidRPr="0026369A">
        <w:rPr>
          <w:i/>
        </w:rPr>
        <w:t>partyId</w:t>
      </w:r>
      <w:proofErr w:type="spellEnd"/>
      <w:proofErr w:type="gramEnd"/>
      <w:r w:rsidRPr="0026369A">
        <w:rPr>
          <w:i/>
        </w:rPr>
        <w:t>:</w:t>
      </w:r>
      <w:r>
        <w:t xml:space="preserve"> unique identifier for the party (key)</w:t>
      </w:r>
    </w:p>
    <w:p w14:paraId="6EEA67E7" w14:textId="424FC70B" w:rsidR="00904200" w:rsidRDefault="00904200" w:rsidP="00C076DB">
      <w:pPr>
        <w:pStyle w:val="ListParagraph"/>
        <w:keepNext/>
        <w:numPr>
          <w:ilvl w:val="1"/>
          <w:numId w:val="29"/>
        </w:numPr>
      </w:pPr>
      <w:proofErr w:type="gramStart"/>
      <w:r w:rsidRPr="003542EC">
        <w:rPr>
          <w:i/>
        </w:rPr>
        <w:t>name</w:t>
      </w:r>
      <w:proofErr w:type="gramEnd"/>
      <w:r w:rsidRPr="003542EC">
        <w:rPr>
          <w:i/>
        </w:rPr>
        <w:t>:</w:t>
      </w:r>
      <w:r>
        <w:t xml:space="preserve"> name of the party</w:t>
      </w:r>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6304664A" w14:textId="4E5DE213" w:rsidR="006B764F" w:rsidRDefault="006B764F" w:rsidP="006B764F">
      <w:pPr>
        <w:pStyle w:val="ListParagraph"/>
        <w:keepNext/>
        <w:numPr>
          <w:ilvl w:val="1"/>
          <w:numId w:val="29"/>
        </w:numPr>
      </w:pPr>
      <w:proofErr w:type="spellStart"/>
      <w:proofErr w:type="gramStart"/>
      <w:r w:rsidRPr="0026369A">
        <w:rPr>
          <w:i/>
        </w:rPr>
        <w:t>ipRangeId</w:t>
      </w:r>
      <w:proofErr w:type="spellEnd"/>
      <w:proofErr w:type="gramEnd"/>
      <w:r w:rsidRPr="0026369A">
        <w:rPr>
          <w:i/>
        </w:rPr>
        <w:t xml:space="preserve">: </w:t>
      </w:r>
      <w:r>
        <w:t>unique identifier for the range (key)</w:t>
      </w:r>
    </w:p>
    <w:p w14:paraId="0FC20245" w14:textId="20DDBD0D" w:rsidR="003F7CA9" w:rsidRDefault="003F7CA9" w:rsidP="006B764F">
      <w:pPr>
        <w:pStyle w:val="ListParagraph"/>
        <w:keepNext/>
        <w:numPr>
          <w:ilvl w:val="1"/>
          <w:numId w:val="29"/>
        </w:numPr>
      </w:pPr>
      <w:proofErr w:type="spellStart"/>
      <w:proofErr w:type="gramStart"/>
      <w:r w:rsidRPr="003542EC">
        <w:rPr>
          <w:i/>
        </w:rPr>
        <w:t>partyId</w:t>
      </w:r>
      <w:proofErr w:type="spellEnd"/>
      <w:proofErr w:type="gramEnd"/>
      <w:r w:rsidRPr="003542EC">
        <w:rPr>
          <w:i/>
        </w:rPr>
        <w:t>:</w:t>
      </w:r>
      <w:r>
        <w:t xml:space="preserve"> unique identifier for party that owns the IP range (foreign key)</w:t>
      </w:r>
    </w:p>
    <w:p w14:paraId="3AD503F8" w14:textId="77777777"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p>
    <w:p w14:paraId="2AD0DFFB" w14:textId="77777777" w:rsidR="00063AF3" w:rsidRDefault="006B764F" w:rsidP="00F12AEB">
      <w:pPr>
        <w:pStyle w:val="ListParagraph"/>
        <w:numPr>
          <w:ilvl w:val="1"/>
          <w:numId w:val="29"/>
        </w:numPr>
      </w:pPr>
      <w:proofErr w:type="gramStart"/>
      <w:r w:rsidRPr="00D57127">
        <w:rPr>
          <w:i/>
        </w:rPr>
        <w:t>end</w:t>
      </w:r>
      <w:proofErr w:type="gramEnd"/>
      <w:r w:rsidRPr="00D57127">
        <w:rPr>
          <w:i/>
        </w:rPr>
        <w:t>:</w:t>
      </w:r>
      <w:r>
        <w:t xml:space="preserve"> </w:t>
      </w:r>
      <w:r w:rsidRPr="00C076DB">
        <w:t>the IP address that is the last address in the range; must be greater than the start and must be a "reasonable" end to the range (TBD)</w:t>
      </w:r>
      <w:bookmarkStart w:id="1" w:name="_Meter"/>
      <w:bookmarkEnd w:id="1"/>
    </w:p>
    <w:p w14:paraId="741F0A7D" w14:textId="169FF728" w:rsidR="009302DC" w:rsidRDefault="009302DC" w:rsidP="009302DC">
      <w:pPr>
        <w:pStyle w:val="ListParagraph"/>
        <w:keepNext/>
        <w:numPr>
          <w:ilvl w:val="0"/>
          <w:numId w:val="29"/>
        </w:numPr>
      </w:pPr>
      <w:r>
        <w:rPr>
          <w:b/>
        </w:rPr>
        <w:lastRenderedPageBreak/>
        <w:t>Country</w:t>
      </w:r>
      <w:r w:rsidRPr="006B764F">
        <w:rPr>
          <w:b/>
        </w:rPr>
        <w:t>:</w:t>
      </w:r>
      <w:r>
        <w:t xml:space="preserve"> </w:t>
      </w:r>
      <w:r w:rsidRPr="007D1598">
        <w:t xml:space="preserve">A </w:t>
      </w:r>
      <w:r>
        <w:t>country with a unique name</w:t>
      </w:r>
    </w:p>
    <w:p w14:paraId="65E25BAA" w14:textId="7D10B3F9" w:rsidR="009302DC" w:rsidRDefault="009302DC" w:rsidP="009302DC">
      <w:pPr>
        <w:pStyle w:val="ListParagraph"/>
        <w:keepNext/>
        <w:numPr>
          <w:ilvl w:val="1"/>
          <w:numId w:val="29"/>
        </w:numPr>
      </w:pPr>
      <w:proofErr w:type="spellStart"/>
      <w:proofErr w:type="gramStart"/>
      <w:r>
        <w:rPr>
          <w:i/>
        </w:rPr>
        <w:t>countryId</w:t>
      </w:r>
      <w:proofErr w:type="spellEnd"/>
      <w:proofErr w:type="gramEnd"/>
      <w:r w:rsidRPr="0026369A">
        <w:rPr>
          <w:i/>
        </w:rPr>
        <w:t xml:space="preserve">: </w:t>
      </w:r>
      <w:r>
        <w:t>unique identifier for the country (key)</w:t>
      </w:r>
    </w:p>
    <w:p w14:paraId="04D550EB" w14:textId="1266CB48" w:rsidR="009302DC" w:rsidRDefault="009302DC" w:rsidP="009302DC">
      <w:pPr>
        <w:pStyle w:val="ListParagraph"/>
        <w:keepNext/>
        <w:numPr>
          <w:ilvl w:val="1"/>
          <w:numId w:val="29"/>
        </w:numPr>
      </w:pPr>
      <w:proofErr w:type="gramStart"/>
      <w:r>
        <w:rPr>
          <w:i/>
        </w:rPr>
        <w:t>name</w:t>
      </w:r>
      <w:proofErr w:type="gramEnd"/>
      <w:r>
        <w:rPr>
          <w:i/>
        </w:rPr>
        <w:t xml:space="preserve">: </w:t>
      </w:r>
      <w:r>
        <w:t>unique name for the country</w:t>
      </w:r>
    </w:p>
    <w:p w14:paraId="5066E8F6" w14:textId="2A2D615F" w:rsidR="004A062D" w:rsidRDefault="004A062D" w:rsidP="004A062D">
      <w:pPr>
        <w:pStyle w:val="Heading1"/>
      </w:pPr>
      <w:r>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6F5E7546" w:rsidR="007D1598" w:rsidRDefault="00C935C9" w:rsidP="004A062D">
      <w:r>
        <w:rPr>
          <w:noProof/>
        </w:rPr>
        <w:drawing>
          <wp:inline distT="0" distB="0" distL="0" distR="0" wp14:anchorId="0F0D56BB" wp14:editId="285ACE1C">
            <wp:extent cx="5943600" cy="512754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5">
                      <a:extLst>
                        <a:ext uri="{28A0092B-C50C-407E-A947-70E740481C1C}">
                          <a14:useLocalDpi xmlns:a14="http://schemas.microsoft.com/office/drawing/2010/main" val="0"/>
                        </a:ext>
                      </a:extLst>
                    </a:blip>
                    <a:stretch>
                      <a:fillRect/>
                    </a:stretch>
                  </pic:blipFill>
                  <pic:spPr>
                    <a:xfrm>
                      <a:off x="0" y="0"/>
                      <a:ext cx="5945571" cy="5129247"/>
                    </a:xfrm>
                    <a:prstGeom prst="rect">
                      <a:avLst/>
                    </a:prstGeom>
                  </pic:spPr>
                </pic:pic>
              </a:graphicData>
            </a:graphic>
          </wp:inline>
        </w:drawing>
      </w:r>
    </w:p>
    <w:p w14:paraId="54FE8B97" w14:textId="1A32B58C" w:rsidR="007D1598" w:rsidRDefault="007D1598" w:rsidP="007D1598">
      <w:pPr>
        <w:pStyle w:val="ListParagraph"/>
        <w:keepNext/>
        <w:numPr>
          <w:ilvl w:val="0"/>
          <w:numId w:val="29"/>
        </w:numPr>
      </w:pPr>
      <w:proofErr w:type="spellStart"/>
      <w:r w:rsidRPr="00FD3010">
        <w:rPr>
          <w:b/>
        </w:rPr>
        <w:t>IpCount</w:t>
      </w:r>
      <w:proofErr w:type="spellEnd"/>
      <w:r w:rsidRPr="00FD3010">
        <w:rPr>
          <w:b/>
        </w:rPr>
        <w:t>:</w:t>
      </w:r>
      <w:r>
        <w:t xml:space="preserve"> the number of accesses by a specific IP address to partner resources</w:t>
      </w:r>
    </w:p>
    <w:p w14:paraId="26B792A3" w14:textId="644675C4" w:rsidR="007D1598" w:rsidRDefault="007D1598" w:rsidP="007D1598">
      <w:pPr>
        <w:pStyle w:val="ListParagraph"/>
        <w:keepNext/>
        <w:numPr>
          <w:ilvl w:val="1"/>
          <w:numId w:val="29"/>
        </w:numPr>
      </w:pPr>
      <w:proofErr w:type="spellStart"/>
      <w:proofErr w:type="gramStart"/>
      <w:r w:rsidRPr="00FD3010">
        <w:rPr>
          <w:i/>
        </w:rPr>
        <w:t>ip</w:t>
      </w:r>
      <w:proofErr w:type="spellEnd"/>
      <w:proofErr w:type="gramEnd"/>
      <w:r w:rsidRPr="00FD3010">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15C602FC"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limit on the IP address count for a specific partner</w:t>
      </w:r>
    </w:p>
    <w:p w14:paraId="597FF8F2" w14:textId="686D2E06" w:rsidR="007D1598" w:rsidRDefault="00C935C9" w:rsidP="007D1598">
      <w:pPr>
        <w:pStyle w:val="ListParagraph"/>
        <w:keepNext/>
        <w:numPr>
          <w:ilvl w:val="1"/>
          <w:numId w:val="29"/>
        </w:numPr>
      </w:pPr>
      <w:proofErr w:type="spellStart"/>
      <w:proofErr w:type="gramStart"/>
      <w:r>
        <w:rPr>
          <w:i/>
        </w:rPr>
        <w:t>limitValueId</w:t>
      </w:r>
      <w:proofErr w:type="spellEnd"/>
      <w:proofErr w:type="gramEnd"/>
      <w:r w:rsidR="007D1598" w:rsidRPr="00FD3010">
        <w:rPr>
          <w:i/>
        </w:rPr>
        <w:t>:</w:t>
      </w:r>
      <w:r w:rsidR="007D1598">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2" w:name="_Subscription"/>
      <w:bookmarkStart w:id="3" w:name="_Subscription_1"/>
      <w:bookmarkEnd w:id="2"/>
      <w:bookmarkEnd w:id="3"/>
      <w:r>
        <w:lastRenderedPageBreak/>
        <w:t>Subscription</w:t>
      </w:r>
    </w:p>
    <w:p w14:paraId="47F020D9" w14:textId="497E1767"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r w:rsidR="00E67C53">
        <w:t>A subscription has a set of transactions (initial subscription, renewal, refund).</w:t>
      </w:r>
    </w:p>
    <w:p w14:paraId="3B4962AA" w14:textId="3F8B8A06" w:rsidR="007D1598" w:rsidRDefault="006909C2" w:rsidP="00ED52F4">
      <w:r>
        <w:rPr>
          <w:noProof/>
        </w:rPr>
        <w:drawing>
          <wp:inline distT="0" distB="0" distL="0" distR="0" wp14:anchorId="6A468DC5" wp14:editId="05B669E3">
            <wp:extent cx="5943600" cy="46336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6">
                      <a:extLst>
                        <a:ext uri="{28A0092B-C50C-407E-A947-70E740481C1C}">
                          <a14:useLocalDpi xmlns:a14="http://schemas.microsoft.com/office/drawing/2010/main" val="0"/>
                        </a:ext>
                      </a:extLst>
                    </a:blip>
                    <a:stretch>
                      <a:fillRect/>
                    </a:stretch>
                  </pic:blipFill>
                  <pic:spPr>
                    <a:xfrm>
                      <a:off x="0" y="0"/>
                      <a:ext cx="5944181" cy="4634092"/>
                    </a:xfrm>
                    <a:prstGeom prst="rect">
                      <a:avLst/>
                    </a:prstGeom>
                  </pic:spPr>
                </pic:pic>
              </a:graphicData>
            </a:graphic>
          </wp:inline>
        </w:drawing>
      </w:r>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4CB2C118"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B80B738" w14:textId="12879F7C" w:rsidR="00C076DB" w:rsidRDefault="00C076DB" w:rsidP="00C076DB">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w:t>
      </w:r>
      <w:r w:rsidR="000B296A">
        <w:t xml:space="preserve"> for the subscribing party</w:t>
      </w:r>
    </w:p>
    <w:p w14:paraId="1401E698" w14:textId="25867CB3" w:rsidR="00C076DB" w:rsidRDefault="00C076DB" w:rsidP="00C076DB">
      <w:pPr>
        <w:pStyle w:val="ListParagraph"/>
        <w:keepNext/>
        <w:numPr>
          <w:ilvl w:val="1"/>
          <w:numId w:val="30"/>
        </w:numPr>
      </w:pPr>
      <w:proofErr w:type="spellStart"/>
      <w:proofErr w:type="gramStart"/>
      <w:r w:rsidRPr="000B296A">
        <w:rPr>
          <w:i/>
        </w:rPr>
        <w:t>par</w:t>
      </w:r>
      <w:r w:rsidR="000B296A" w:rsidRPr="000B296A">
        <w:rPr>
          <w:i/>
        </w:rPr>
        <w:t>tnerId</w:t>
      </w:r>
      <w:proofErr w:type="spellEnd"/>
      <w:proofErr w:type="gramEnd"/>
      <w:r w:rsidRPr="000B296A">
        <w:rPr>
          <w:i/>
        </w:rPr>
        <w:t>:</w:t>
      </w:r>
      <w:r>
        <w:t xml:space="preserve"> the unique identifier for the</w:t>
      </w:r>
      <w:r w:rsidR="000B296A">
        <w:t xml:space="preserve"> subscribed partner system</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4434541F" w:rsidR="00F83E4A" w:rsidRDefault="00F83E4A" w:rsidP="00F83E4A">
      <w:pPr>
        <w:pStyle w:val="ListParagraph"/>
        <w:keepNext/>
        <w:numPr>
          <w:ilvl w:val="0"/>
          <w:numId w:val="30"/>
        </w:numPr>
      </w:pPr>
      <w:proofErr w:type="spellStart"/>
      <w:r w:rsidRPr="000B296A">
        <w:rPr>
          <w:b/>
        </w:rPr>
        <w:lastRenderedPageBreak/>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p>
    <w:p w14:paraId="0F921EC3" w14:textId="77777777" w:rsidR="00F83E4A" w:rsidRDefault="00F83E4A" w:rsidP="00F83E4A">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w:t>
      </w:r>
      <w:r w:rsidR="00E67C53">
        <w:t xml:space="preserve">start of the </w:t>
      </w:r>
      <w:r>
        <w:t>subscription</w:t>
      </w:r>
    </w:p>
    <w:p w14:paraId="04DD48DA" w14:textId="3F908522"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w:t>
      </w:r>
      <w:r w:rsidR="00E67C53">
        <w:t xml:space="preserve">end of the </w:t>
      </w:r>
      <w:r>
        <w:t>subscription</w:t>
      </w:r>
    </w:p>
    <w:p w14:paraId="1EBA8350" w14:textId="30F9216C"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Refund)</w:t>
      </w:r>
    </w:p>
    <w:p w14:paraId="51C216A2" w14:textId="00AFF372" w:rsidR="00134940" w:rsidRDefault="00134940" w:rsidP="00134940">
      <w:pPr>
        <w:pStyle w:val="ListParagraph"/>
        <w:keepNext/>
        <w:numPr>
          <w:ilvl w:val="0"/>
          <w:numId w:val="30"/>
        </w:numPr>
      </w:pPr>
      <w:proofErr w:type="spellStart"/>
      <w:r>
        <w:rPr>
          <w:b/>
        </w:rPr>
        <w:t>ActivationCode</w:t>
      </w:r>
      <w:proofErr w:type="spellEnd"/>
      <w:r w:rsidRPr="000B296A">
        <w:rPr>
          <w:b/>
        </w:rPr>
        <w:t>:</w:t>
      </w:r>
      <w:r>
        <w:t xml:space="preserve"> A unique code that allows a subscriber to create or renew a previously purchased subscription to a partner; this approach allows for flexible purchasing options not tied to authentication or subscription services.</w:t>
      </w:r>
    </w:p>
    <w:p w14:paraId="1DEB36E5" w14:textId="788D5A70" w:rsidR="00134940" w:rsidRDefault="00134940" w:rsidP="00134940">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activation code (key)</w:t>
      </w:r>
    </w:p>
    <w:p w14:paraId="61D366A8" w14:textId="1C758F49" w:rsidR="00134940" w:rsidRDefault="00134940" w:rsidP="00134940">
      <w:pPr>
        <w:pStyle w:val="ListParagraph"/>
        <w:keepNext/>
        <w:numPr>
          <w:ilvl w:val="1"/>
          <w:numId w:val="30"/>
        </w:numPr>
      </w:pPr>
      <w:proofErr w:type="spellStart"/>
      <w:proofErr w:type="gramStart"/>
      <w:r w:rsidRPr="003542EC">
        <w:rPr>
          <w:i/>
        </w:rPr>
        <w:t>activationCode</w:t>
      </w:r>
      <w:proofErr w:type="spellEnd"/>
      <w:proofErr w:type="gramEnd"/>
      <w:r w:rsidRPr="003542EC">
        <w:rPr>
          <w:i/>
        </w:rPr>
        <w:t xml:space="preserve">: </w:t>
      </w:r>
      <w:r>
        <w:t>the code, a Universally Unique Identifier (UUID)</w:t>
      </w:r>
    </w:p>
    <w:p w14:paraId="0616317F" w14:textId="4896896A" w:rsidR="00134940" w:rsidRDefault="00134940" w:rsidP="00134940">
      <w:pPr>
        <w:pStyle w:val="ListParagraph"/>
        <w:keepNext/>
        <w:numPr>
          <w:ilvl w:val="1"/>
          <w:numId w:val="30"/>
        </w:numPr>
      </w:pPr>
      <w:proofErr w:type="spellStart"/>
      <w:proofErr w:type="gramStart"/>
      <w:r w:rsidRPr="003542EC">
        <w:rPr>
          <w:i/>
        </w:rPr>
        <w:t>partnerId</w:t>
      </w:r>
      <w:proofErr w:type="spellEnd"/>
      <w:proofErr w:type="gramEnd"/>
      <w:r w:rsidRPr="003542EC">
        <w:rPr>
          <w:i/>
        </w:rPr>
        <w:t>:</w:t>
      </w:r>
      <w:r>
        <w:t xml:space="preserve"> the partner to which the activation code applies</w:t>
      </w:r>
    </w:p>
    <w:p w14:paraId="65069532" w14:textId="0E4AE1B8" w:rsidR="00134940" w:rsidRDefault="00134940" w:rsidP="00134940">
      <w:pPr>
        <w:pStyle w:val="ListParagraph"/>
        <w:keepNext/>
        <w:numPr>
          <w:ilvl w:val="1"/>
          <w:numId w:val="30"/>
        </w:numPr>
      </w:pPr>
      <w:proofErr w:type="spellStart"/>
      <w:proofErr w:type="gramStart"/>
      <w:r w:rsidRPr="003542EC">
        <w:rPr>
          <w:i/>
        </w:rPr>
        <w:t>partyId</w:t>
      </w:r>
      <w:proofErr w:type="spellEnd"/>
      <w:proofErr w:type="gramEnd"/>
      <w:r w:rsidRPr="003542EC">
        <w:rPr>
          <w:i/>
        </w:rPr>
        <w:t>:</w:t>
      </w:r>
      <w:r>
        <w:t xml:space="preserve"> the party that activated the subscription, subscribing that party to the partner</w:t>
      </w:r>
    </w:p>
    <w:p w14:paraId="522270B6" w14:textId="53007A3C" w:rsidR="00134940" w:rsidRDefault="00134940" w:rsidP="00134940">
      <w:pPr>
        <w:pStyle w:val="ListParagraph"/>
        <w:keepNext/>
        <w:numPr>
          <w:ilvl w:val="1"/>
          <w:numId w:val="30"/>
        </w:numPr>
      </w:pPr>
      <w:proofErr w:type="gramStart"/>
      <w:r w:rsidRPr="003542EC">
        <w:rPr>
          <w:i/>
        </w:rPr>
        <w:t>period</w:t>
      </w:r>
      <w:proofErr w:type="gramEnd"/>
      <w:r w:rsidRPr="003542EC">
        <w:rPr>
          <w:i/>
        </w:rPr>
        <w:t>:</w:t>
      </w:r>
      <w:r>
        <w:t xml:space="preserve"> the number of months to which to subscribe the party to the partner</w:t>
      </w:r>
    </w:p>
    <w:p w14:paraId="791B0B2B" w14:textId="761ECB73" w:rsidR="00134940" w:rsidRDefault="00134940" w:rsidP="00E4622F">
      <w:pPr>
        <w:pStyle w:val="ListParagraph"/>
        <w:numPr>
          <w:ilvl w:val="1"/>
          <w:numId w:val="30"/>
        </w:numPr>
      </w:pPr>
      <w:proofErr w:type="spellStart"/>
      <w:proofErr w:type="gramStart"/>
      <w:r w:rsidRPr="003542EC">
        <w:rPr>
          <w:i/>
        </w:rPr>
        <w:t>purchaseDate</w:t>
      </w:r>
      <w:proofErr w:type="spellEnd"/>
      <w:proofErr w:type="gramEnd"/>
      <w:r w:rsidRPr="003542EC">
        <w:rPr>
          <w:i/>
        </w:rPr>
        <w:t>:</w:t>
      </w:r>
      <w:r>
        <w:t xml:space="preserve"> the date and time at which the code was purchased; potentially used to expire the code</w:t>
      </w:r>
      <w:r w:rsidR="0016271B">
        <w:t xml:space="preserve"> if required</w:t>
      </w:r>
    </w:p>
    <w:p w14:paraId="42099851" w14:textId="32C8B2A9" w:rsidR="004A062D" w:rsidRDefault="004A062D" w:rsidP="004A062D">
      <w:pPr>
        <w:pStyle w:val="Heading1"/>
      </w:pPr>
      <w:r>
        <w:lastRenderedPageBreak/>
        <w:t>Authentication</w:t>
      </w:r>
    </w:p>
    <w:p w14:paraId="0BC186C5" w14:textId="78DCA779" w:rsidR="00E42172" w:rsidRDefault="00E42172" w:rsidP="00E4622F">
      <w:pPr>
        <w:keepNext/>
      </w:pPr>
      <w:r w:rsidRPr="004138B2">
        <w:rPr>
          <w:i/>
        </w:rPr>
        <w:t>Authentication</w:t>
      </w:r>
      <w:r>
        <w:t xml:space="preserve"> is the process of verifying </w:t>
      </w:r>
      <w:r w:rsidR="004138B2">
        <w:t>the identity of a user</w:t>
      </w:r>
      <w:r w:rsidR="00831276">
        <w:t xml:space="preserve"> of a partner system</w:t>
      </w:r>
      <w:r w:rsidR="004138B2">
        <w:t>. The Subscription Management System uses a username-and-password authentication scheme.</w:t>
      </w:r>
    </w:p>
    <w:p w14:paraId="5105090A" w14:textId="2B2CBDAD" w:rsidR="00B566CE" w:rsidRDefault="00336CF9">
      <w:pPr>
        <w:spacing w:after="0"/>
      </w:pPr>
      <w:r>
        <w:rPr>
          <w:noProof/>
        </w:rPr>
        <w:drawing>
          <wp:inline distT="0" distB="0" distL="0" distR="0" wp14:anchorId="6E755383" wp14:editId="281FF687">
            <wp:extent cx="5943600" cy="4331334"/>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17">
                      <a:extLst>
                        <a:ext uri="{28A0092B-C50C-407E-A947-70E740481C1C}">
                          <a14:useLocalDpi xmlns:a14="http://schemas.microsoft.com/office/drawing/2010/main" val="0"/>
                        </a:ext>
                      </a:extLst>
                    </a:blip>
                    <a:stretch>
                      <a:fillRect/>
                    </a:stretch>
                  </pic:blipFill>
                  <pic:spPr>
                    <a:xfrm>
                      <a:off x="0" y="0"/>
                      <a:ext cx="5945095" cy="4332424"/>
                    </a:xfrm>
                    <a:prstGeom prst="rect">
                      <a:avLst/>
                    </a:prstGeom>
                  </pic:spPr>
                </pic:pic>
              </a:graphicData>
            </a:graphic>
          </wp:inline>
        </w:drawing>
      </w:r>
    </w:p>
    <w:p w14:paraId="1C411857" w14:textId="569B12AE" w:rsidR="00B566CE" w:rsidRDefault="00D07FEF" w:rsidP="00B566CE">
      <w:pPr>
        <w:pStyle w:val="ListParagraph"/>
        <w:keepNext/>
        <w:numPr>
          <w:ilvl w:val="0"/>
          <w:numId w:val="30"/>
        </w:numPr>
      </w:pPr>
      <w:r>
        <w:rPr>
          <w:b/>
        </w:rPr>
        <w:t>User</w:t>
      </w:r>
      <w:r w:rsidR="00B566CE" w:rsidRPr="000B296A">
        <w:rPr>
          <w:b/>
        </w:rPr>
        <w:t>:</w:t>
      </w:r>
      <w:r w:rsidR="00B566CE">
        <w:t xml:space="preserve"> </w:t>
      </w:r>
      <w:r w:rsidR="00FD7AFA">
        <w:t xml:space="preserve">the basic information associated with each party that acts as a user of the </w:t>
      </w:r>
      <w:r w:rsidR="00831276">
        <w:t>partner</w:t>
      </w:r>
      <w:r w:rsidR="00E4622F">
        <w:t xml:space="preserve">; the key is the combination of username and </w:t>
      </w:r>
      <w:proofErr w:type="spellStart"/>
      <w:r w:rsidR="00E4622F">
        <w:t>partnerId</w:t>
      </w:r>
      <w:proofErr w:type="spellEnd"/>
      <w:r w:rsidR="00E4622F">
        <w:t>.</w:t>
      </w:r>
    </w:p>
    <w:p w14:paraId="084F71CA" w14:textId="162878DA" w:rsidR="00B566CE" w:rsidRDefault="00B566CE" w:rsidP="00F12AEB">
      <w:pPr>
        <w:pStyle w:val="ListParagraph"/>
        <w:keepNext/>
        <w:numPr>
          <w:ilvl w:val="1"/>
          <w:numId w:val="30"/>
        </w:numPr>
      </w:pPr>
      <w:proofErr w:type="gramStart"/>
      <w:r w:rsidRPr="00F12AEB">
        <w:rPr>
          <w:i/>
        </w:rPr>
        <w:t>username</w:t>
      </w:r>
      <w:proofErr w:type="gramEnd"/>
      <w:r w:rsidRPr="00F12AEB">
        <w:rPr>
          <w:i/>
        </w:rPr>
        <w:t>:</w:t>
      </w:r>
      <w:r>
        <w:t xml:space="preserve"> </w:t>
      </w:r>
      <w:r w:rsidRPr="00B566CE">
        <w:t>the case-sensitive username for a party</w:t>
      </w:r>
      <w:r w:rsidR="00E4622F">
        <w:t xml:space="preserve"> (part of key)</w:t>
      </w:r>
    </w:p>
    <w:p w14:paraId="62CC337A" w14:textId="0A88E283" w:rsidR="00B566CE" w:rsidRDefault="00B566CE" w:rsidP="00F12AEB">
      <w:pPr>
        <w:pStyle w:val="ListParagraph"/>
        <w:keepNext/>
        <w:numPr>
          <w:ilvl w:val="1"/>
          <w:numId w:val="30"/>
        </w:numPr>
      </w:pPr>
      <w:proofErr w:type="gramStart"/>
      <w:r w:rsidRPr="00F12AEB">
        <w:rPr>
          <w:i/>
        </w:rPr>
        <w:t>password</w:t>
      </w:r>
      <w:proofErr w:type="gramEnd"/>
      <w:r w:rsidRPr="00F12AEB">
        <w:rPr>
          <w:i/>
        </w:rPr>
        <w:t>:</w:t>
      </w:r>
      <w:r>
        <w:t xml:space="preserve"> </w:t>
      </w:r>
      <w:r w:rsidRPr="00B566CE">
        <w:t>the password that authenticates the user/party</w:t>
      </w:r>
    </w:p>
    <w:p w14:paraId="40667309" w14:textId="4C916922" w:rsidR="00B566CE" w:rsidRDefault="00B566CE" w:rsidP="00F12AEB">
      <w:pPr>
        <w:pStyle w:val="ListParagraph"/>
        <w:keepNext/>
        <w:numPr>
          <w:ilvl w:val="1"/>
          <w:numId w:val="30"/>
        </w:numPr>
      </w:pPr>
      <w:proofErr w:type="gramStart"/>
      <w:r w:rsidRPr="00F12AEB">
        <w:rPr>
          <w:i/>
        </w:rPr>
        <w:t>email</w:t>
      </w:r>
      <w:proofErr w:type="gramEnd"/>
      <w:r w:rsidRPr="00F12AEB">
        <w:rPr>
          <w:i/>
        </w:rPr>
        <w:t>:</w:t>
      </w:r>
      <w:r>
        <w:t xml:space="preserve"> </w:t>
      </w:r>
      <w:r w:rsidRPr="00B566CE">
        <w:t>the party's email address</w:t>
      </w:r>
    </w:p>
    <w:p w14:paraId="017B1DCA" w14:textId="428C4B4D" w:rsidR="00B566CE" w:rsidRDefault="00831276" w:rsidP="00F12AEB">
      <w:pPr>
        <w:pStyle w:val="ListParagraph"/>
        <w:keepNext/>
        <w:numPr>
          <w:ilvl w:val="1"/>
          <w:numId w:val="30"/>
        </w:numPr>
      </w:pPr>
      <w:proofErr w:type="gramStart"/>
      <w:r>
        <w:rPr>
          <w:i/>
        </w:rPr>
        <w:t>institution</w:t>
      </w:r>
      <w:proofErr w:type="gramEnd"/>
      <w:r w:rsidR="00B566CE" w:rsidRPr="00F12AEB">
        <w:rPr>
          <w:i/>
        </w:rPr>
        <w:t>:</w:t>
      </w:r>
      <w:r w:rsidR="00B566CE">
        <w:t xml:space="preserve"> </w:t>
      </w:r>
      <w:r w:rsidR="00B566CE" w:rsidRPr="00B566CE">
        <w:t>the name of the organization to which the party belongs, such as a company or university name</w:t>
      </w:r>
    </w:p>
    <w:p w14:paraId="7D6F862F" w14:textId="3A7BB90D" w:rsidR="00B566CE" w:rsidRDefault="00B566CE" w:rsidP="00F12AEB">
      <w:pPr>
        <w:pStyle w:val="ListParagraph"/>
        <w:keepNext/>
        <w:numPr>
          <w:ilvl w:val="1"/>
          <w:numId w:val="30"/>
        </w:numPr>
      </w:pPr>
      <w:proofErr w:type="spellStart"/>
      <w:proofErr w:type="gramStart"/>
      <w:r w:rsidRPr="00F12AEB">
        <w:rPr>
          <w:i/>
        </w:rPr>
        <w:t>partyId</w:t>
      </w:r>
      <w:proofErr w:type="spellEnd"/>
      <w:proofErr w:type="gramEnd"/>
      <w:r w:rsidRPr="00F12AEB">
        <w:rPr>
          <w:i/>
        </w:rPr>
        <w:t>:</w:t>
      </w:r>
      <w:r>
        <w:t xml:space="preserve"> the unique identifier for the party that corresponds to the username</w:t>
      </w:r>
    </w:p>
    <w:p w14:paraId="1A24457C" w14:textId="6CD83BB8" w:rsidR="00831276" w:rsidRDefault="00831276" w:rsidP="00E4622F">
      <w:pPr>
        <w:pStyle w:val="ListParagraph"/>
        <w:numPr>
          <w:ilvl w:val="1"/>
          <w:numId w:val="30"/>
        </w:numPr>
      </w:pPr>
      <w:proofErr w:type="spellStart"/>
      <w:proofErr w:type="gramStart"/>
      <w:r>
        <w:rPr>
          <w:i/>
        </w:rPr>
        <w:t>partnerId</w:t>
      </w:r>
      <w:proofErr w:type="spellEnd"/>
      <w:proofErr w:type="gramEnd"/>
      <w:r>
        <w:rPr>
          <w:i/>
        </w:rPr>
        <w:t xml:space="preserve">: </w:t>
      </w:r>
      <w:r>
        <w:t>the unique identifier for the partner to which the user has registered</w:t>
      </w:r>
      <w:r w:rsidR="00E4622F">
        <w:t xml:space="preserve"> (part of key)</w:t>
      </w:r>
    </w:p>
    <w:p w14:paraId="03CE88B9" w14:textId="377E7881" w:rsidR="00FD7AFA" w:rsidRDefault="00FD7AFA" w:rsidP="00FD7AFA">
      <w:pPr>
        <w:pStyle w:val="ListParagraph"/>
        <w:keepNext/>
        <w:numPr>
          <w:ilvl w:val="0"/>
          <w:numId w:val="30"/>
        </w:numPr>
      </w:pPr>
      <w:bookmarkStart w:id="4" w:name="_Authorization"/>
      <w:bookmarkEnd w:id="4"/>
      <w:proofErr w:type="spellStart"/>
      <w:r>
        <w:rPr>
          <w:b/>
        </w:rPr>
        <w:t>ApiKey</w:t>
      </w:r>
      <w:proofErr w:type="spellEnd"/>
      <w:r w:rsidRPr="000B296A">
        <w:rPr>
          <w:b/>
        </w:rPr>
        <w:t>:</w:t>
      </w:r>
      <w:r>
        <w:t xml:space="preserve"> the set of key tokens that authenticate callers of the API; supplying one of these API key tokens allows full use of the API</w:t>
      </w:r>
    </w:p>
    <w:p w14:paraId="44777707" w14:textId="361E10AD" w:rsidR="00E4622F" w:rsidRPr="00E4622F" w:rsidRDefault="00E4622F" w:rsidP="00FD7AFA">
      <w:pPr>
        <w:pStyle w:val="ListParagraph"/>
        <w:keepNext/>
        <w:numPr>
          <w:ilvl w:val="1"/>
          <w:numId w:val="30"/>
        </w:numPr>
      </w:pPr>
      <w:proofErr w:type="spellStart"/>
      <w:proofErr w:type="gramStart"/>
      <w:r w:rsidRPr="00E4622F">
        <w:rPr>
          <w:i/>
        </w:rPr>
        <w:t>apiKeyId</w:t>
      </w:r>
      <w:proofErr w:type="spellEnd"/>
      <w:proofErr w:type="gramEnd"/>
      <w:r w:rsidRPr="00E4622F">
        <w:rPr>
          <w:i/>
        </w:rPr>
        <w:t xml:space="preserve">: </w:t>
      </w:r>
      <w:r>
        <w:t>a unique id for the API key</w:t>
      </w:r>
    </w:p>
    <w:p w14:paraId="255FD9A1" w14:textId="2EDB8B5F" w:rsidR="00FD7AFA" w:rsidRDefault="00FD7AFA" w:rsidP="00E4622F">
      <w:pPr>
        <w:pStyle w:val="ListParagraph"/>
        <w:numPr>
          <w:ilvl w:val="1"/>
          <w:numId w:val="30"/>
        </w:numPr>
      </w:pPr>
      <w:proofErr w:type="spellStart"/>
      <w:proofErr w:type="gramStart"/>
      <w:r>
        <w:rPr>
          <w:i/>
        </w:rPr>
        <w:t>apiKey</w:t>
      </w:r>
      <w:proofErr w:type="spellEnd"/>
      <w:proofErr w:type="gramEnd"/>
      <w:r w:rsidRPr="00F12AEB">
        <w:rPr>
          <w:i/>
        </w:rPr>
        <w:t>:</w:t>
      </w:r>
      <w:r>
        <w:t xml:space="preserve"> a unique token that permits a caller to use the API</w:t>
      </w:r>
    </w:p>
    <w:p w14:paraId="68F00BF4" w14:textId="1FAAD43E" w:rsidR="00E4622F" w:rsidRDefault="00E4622F" w:rsidP="00E4622F">
      <w:pPr>
        <w:pStyle w:val="ListParagraph"/>
        <w:keepNext/>
        <w:numPr>
          <w:ilvl w:val="0"/>
          <w:numId w:val="30"/>
        </w:numPr>
      </w:pPr>
      <w:r>
        <w:rPr>
          <w:b/>
        </w:rPr>
        <w:t>Role</w:t>
      </w:r>
      <w:r w:rsidRPr="000B296A">
        <w:rPr>
          <w:b/>
        </w:rPr>
        <w:t>:</w:t>
      </w:r>
      <w:r>
        <w:t xml:space="preserve"> a named role that the logged-in user plays in a partner system</w:t>
      </w:r>
    </w:p>
    <w:p w14:paraId="5B56A600" w14:textId="6230E2EE" w:rsidR="00E4622F" w:rsidRPr="00E4622F" w:rsidRDefault="00E4622F" w:rsidP="00E4622F">
      <w:pPr>
        <w:pStyle w:val="ListParagraph"/>
        <w:keepNext/>
        <w:numPr>
          <w:ilvl w:val="1"/>
          <w:numId w:val="30"/>
        </w:numPr>
      </w:pPr>
      <w:proofErr w:type="spellStart"/>
      <w:proofErr w:type="gramStart"/>
      <w:r>
        <w:rPr>
          <w:i/>
        </w:rPr>
        <w:t>roleId</w:t>
      </w:r>
      <w:proofErr w:type="spellEnd"/>
      <w:proofErr w:type="gramEnd"/>
      <w:r>
        <w:rPr>
          <w:i/>
        </w:rPr>
        <w:t xml:space="preserve">: </w:t>
      </w:r>
      <w:r>
        <w:t>a unique identifier for the role</w:t>
      </w:r>
    </w:p>
    <w:p w14:paraId="5C0785CD" w14:textId="151932AE" w:rsidR="00E4622F" w:rsidRDefault="00E4622F" w:rsidP="00E4622F">
      <w:pPr>
        <w:pStyle w:val="ListParagraph"/>
        <w:numPr>
          <w:ilvl w:val="1"/>
          <w:numId w:val="30"/>
        </w:numPr>
      </w:pPr>
      <w:proofErr w:type="gramStart"/>
      <w:r>
        <w:rPr>
          <w:i/>
        </w:rPr>
        <w:t>name</w:t>
      </w:r>
      <w:proofErr w:type="gramEnd"/>
      <w:r w:rsidRPr="00F12AEB">
        <w:rPr>
          <w:i/>
        </w:rPr>
        <w:t>:</w:t>
      </w:r>
      <w:r>
        <w:t xml:space="preserve"> a unique name for the role</w:t>
      </w:r>
    </w:p>
    <w:p w14:paraId="7FC9CFA5" w14:textId="29D21590" w:rsidR="00E4622F" w:rsidRDefault="00E4622F" w:rsidP="00E4622F">
      <w:pPr>
        <w:pStyle w:val="ListParagraph"/>
        <w:keepNext/>
        <w:numPr>
          <w:ilvl w:val="0"/>
          <w:numId w:val="30"/>
        </w:numPr>
      </w:pPr>
      <w:r>
        <w:rPr>
          <w:b/>
        </w:rPr>
        <w:lastRenderedPageBreak/>
        <w:t>Permission</w:t>
      </w:r>
      <w:r w:rsidRPr="000B296A">
        <w:rPr>
          <w:b/>
        </w:rPr>
        <w:t>:</w:t>
      </w:r>
      <w:r>
        <w:t xml:space="preserve"> a named permission</w:t>
      </w:r>
      <w:r w:rsidR="007435F6">
        <w:t xml:space="preserve"> within a role</w:t>
      </w:r>
      <w:r>
        <w:t xml:space="preserve"> that permits a certain action within an application</w:t>
      </w:r>
      <w:r w:rsidR="007435F6">
        <w:t xml:space="preserve"> for a logged-in user with the role</w:t>
      </w:r>
    </w:p>
    <w:p w14:paraId="087EA499" w14:textId="564E116D" w:rsidR="00E4622F" w:rsidRPr="00E4622F" w:rsidRDefault="00E4622F" w:rsidP="00E4622F">
      <w:pPr>
        <w:pStyle w:val="ListParagraph"/>
        <w:keepNext/>
        <w:numPr>
          <w:ilvl w:val="1"/>
          <w:numId w:val="30"/>
        </w:numPr>
      </w:pPr>
      <w:proofErr w:type="spellStart"/>
      <w:proofErr w:type="gramStart"/>
      <w:r>
        <w:rPr>
          <w:i/>
        </w:rPr>
        <w:t>permissionId</w:t>
      </w:r>
      <w:proofErr w:type="spellEnd"/>
      <w:proofErr w:type="gramEnd"/>
      <w:r>
        <w:rPr>
          <w:i/>
        </w:rPr>
        <w:t xml:space="preserve">: </w:t>
      </w:r>
      <w:r>
        <w:t>a unique identifier for the permission</w:t>
      </w:r>
    </w:p>
    <w:p w14:paraId="7C2FEABE" w14:textId="35783D66" w:rsidR="00E4622F" w:rsidRDefault="00E4622F" w:rsidP="00E4622F">
      <w:pPr>
        <w:pStyle w:val="ListParagraph"/>
        <w:numPr>
          <w:ilvl w:val="1"/>
          <w:numId w:val="30"/>
        </w:numPr>
      </w:pPr>
      <w:proofErr w:type="gramStart"/>
      <w:r>
        <w:rPr>
          <w:i/>
        </w:rPr>
        <w:t>name</w:t>
      </w:r>
      <w:proofErr w:type="gramEnd"/>
      <w:r w:rsidRPr="00F12AEB">
        <w:rPr>
          <w:i/>
        </w:rPr>
        <w:t>:</w:t>
      </w:r>
      <w:r>
        <w:t xml:space="preserve"> a unique name for the permission</w:t>
      </w:r>
    </w:p>
    <w:p w14:paraId="6AA00898" w14:textId="144948CB" w:rsidR="00E4622F" w:rsidRDefault="00E4622F" w:rsidP="00E4622F">
      <w:pPr>
        <w:pStyle w:val="ListParagraph"/>
        <w:keepNext/>
        <w:numPr>
          <w:ilvl w:val="0"/>
          <w:numId w:val="30"/>
        </w:numPr>
      </w:pPr>
      <w:proofErr w:type="spellStart"/>
      <w:r>
        <w:rPr>
          <w:b/>
        </w:rPr>
        <w:t>CredentialRole</w:t>
      </w:r>
      <w:proofErr w:type="spellEnd"/>
      <w:r w:rsidRPr="000B296A">
        <w:rPr>
          <w:b/>
        </w:rPr>
        <w:t>:</w:t>
      </w:r>
      <w:r>
        <w:t xml:space="preserve"> </w:t>
      </w:r>
      <w:r w:rsidR="007435F6">
        <w:t xml:space="preserve">a </w:t>
      </w:r>
      <w:r w:rsidR="00FC3BA5">
        <w:t>many-to-many</w:t>
      </w:r>
      <w:r w:rsidR="007435F6">
        <w:t xml:space="preserve"> association linking a credential to a role, giving each role a set of permissions and each credential a set of roles and permissions within those roles.</w:t>
      </w:r>
    </w:p>
    <w:p w14:paraId="18769B31" w14:textId="23919E5C" w:rsidR="00E4622F" w:rsidRDefault="00E4622F" w:rsidP="00E4622F">
      <w:pPr>
        <w:pStyle w:val="ListParagraph"/>
        <w:keepNext/>
        <w:numPr>
          <w:ilvl w:val="1"/>
          <w:numId w:val="30"/>
        </w:numPr>
      </w:pPr>
      <w:proofErr w:type="gramStart"/>
      <w:r>
        <w:rPr>
          <w:i/>
        </w:rPr>
        <w:t>username</w:t>
      </w:r>
      <w:proofErr w:type="gramEnd"/>
      <w:r w:rsidRPr="00F12AEB">
        <w:rPr>
          <w:i/>
        </w:rPr>
        <w:t>:</w:t>
      </w:r>
      <w:r>
        <w:t xml:space="preserve"> a credential username</w:t>
      </w:r>
    </w:p>
    <w:p w14:paraId="2F0D12A9" w14:textId="57ECBC2D" w:rsidR="00E4622F" w:rsidRDefault="007435F6" w:rsidP="00E4622F">
      <w:pPr>
        <w:pStyle w:val="ListParagraph"/>
        <w:keepNext/>
        <w:numPr>
          <w:ilvl w:val="1"/>
          <w:numId w:val="30"/>
        </w:numPr>
      </w:pPr>
      <w:proofErr w:type="spellStart"/>
      <w:proofErr w:type="gramStart"/>
      <w:r w:rsidRPr="007435F6">
        <w:rPr>
          <w:i/>
        </w:rPr>
        <w:t>partyId</w:t>
      </w:r>
      <w:proofErr w:type="spellEnd"/>
      <w:proofErr w:type="gramEnd"/>
      <w:r w:rsidRPr="007435F6">
        <w:rPr>
          <w:i/>
        </w:rPr>
        <w:t>:</w:t>
      </w:r>
      <w:r>
        <w:t xml:space="preserve"> a party identifier</w:t>
      </w:r>
    </w:p>
    <w:p w14:paraId="6EA8AC73" w14:textId="3F3AF660" w:rsidR="007435F6" w:rsidRDefault="007435F6" w:rsidP="00E4622F">
      <w:pPr>
        <w:pStyle w:val="ListParagraph"/>
        <w:keepNext/>
        <w:numPr>
          <w:ilvl w:val="1"/>
          <w:numId w:val="30"/>
        </w:numPr>
      </w:pPr>
      <w:proofErr w:type="spellStart"/>
      <w:proofErr w:type="gramStart"/>
      <w:r w:rsidRPr="007435F6">
        <w:rPr>
          <w:i/>
        </w:rPr>
        <w:t>roleId</w:t>
      </w:r>
      <w:proofErr w:type="spellEnd"/>
      <w:proofErr w:type="gramEnd"/>
      <w:r w:rsidRPr="007435F6">
        <w:rPr>
          <w:i/>
        </w:rPr>
        <w:t>:</w:t>
      </w:r>
      <w:r>
        <w:t xml:space="preserve"> a role identifier</w:t>
      </w:r>
    </w:p>
    <w:p w14:paraId="4EF773C2" w14:textId="77777777" w:rsidR="007930EC" w:rsidRDefault="007930EC">
      <w:pPr>
        <w:spacing w:after="0"/>
      </w:pPr>
    </w:p>
    <w:p w14:paraId="264802D3" w14:textId="77777777" w:rsidR="00D83ECF" w:rsidRDefault="00D83ECF">
      <w:pPr>
        <w:spacing w:after="0"/>
        <w:rPr>
          <w:rFonts w:ascii="Arial" w:hAnsi="Arial" w:cs="Arial"/>
          <w:b/>
          <w:bCs/>
          <w:kern w:val="32"/>
          <w:sz w:val="32"/>
          <w:szCs w:val="32"/>
        </w:rPr>
      </w:pPr>
      <w:r>
        <w:br w:type="page"/>
      </w:r>
    </w:p>
    <w:p w14:paraId="009016D6" w14:textId="2C0711F1" w:rsidR="004A062D" w:rsidRDefault="004A062D" w:rsidP="004A062D">
      <w:pPr>
        <w:pStyle w:val="Heading1"/>
      </w:pPr>
      <w:r>
        <w:lastRenderedPageBreak/>
        <w:t>Authorization</w:t>
      </w:r>
    </w:p>
    <w:p w14:paraId="45B8E605" w14:textId="675AB55A" w:rsidR="004138B2" w:rsidRDefault="004138B2" w:rsidP="00C9296D">
      <w:pPr>
        <w:keepNext/>
      </w:pPr>
      <w:r w:rsidRPr="004138B2">
        <w:rPr>
          <w:i/>
        </w:rPr>
        <w:t>Authorization</w:t>
      </w:r>
      <w:r>
        <w:t xml:space="preserve"> is the process of granting or refusing access to a partner. The Subscription Management System specifies </w:t>
      </w:r>
      <w:r w:rsidR="005071B7">
        <w:t xml:space="preserve">partners </w:t>
      </w:r>
      <w:r>
        <w:t>as sets of URIs identified by regular expression patterns.</w:t>
      </w:r>
    </w:p>
    <w:p w14:paraId="0ED31E75" w14:textId="1DEC39A1" w:rsidR="00C9296D" w:rsidRDefault="00D83ECF" w:rsidP="004138B2">
      <w:r>
        <w:rPr>
          <w:noProof/>
        </w:rPr>
        <w:drawing>
          <wp:inline distT="0" distB="0" distL="0" distR="0" wp14:anchorId="5CB2C8A9" wp14:editId="6E36166C">
            <wp:extent cx="5943600" cy="490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18">
                      <a:extLst>
                        <a:ext uri="{28A0092B-C50C-407E-A947-70E740481C1C}">
                          <a14:useLocalDpi xmlns:a14="http://schemas.microsoft.com/office/drawing/2010/main" val="0"/>
                        </a:ext>
                      </a:extLst>
                    </a:blip>
                    <a:stretch>
                      <a:fillRect/>
                    </a:stretch>
                  </pic:blipFill>
                  <pic:spPr>
                    <a:xfrm>
                      <a:off x="0" y="0"/>
                      <a:ext cx="5944911" cy="4906912"/>
                    </a:xfrm>
                    <a:prstGeom prst="rect">
                      <a:avLst/>
                    </a:prstGeom>
                  </pic:spPr>
                </pic:pic>
              </a:graphicData>
            </a:graphic>
          </wp:inline>
        </w:drawing>
      </w:r>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0C5766FA"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p>
    <w:p w14:paraId="69ED8AC7" w14:textId="5041373B" w:rsidR="00C9296D" w:rsidRDefault="00C9296D" w:rsidP="00C9296D">
      <w:pPr>
        <w:pStyle w:val="ListParagraph"/>
        <w:keepNext/>
        <w:numPr>
          <w:ilvl w:val="1"/>
          <w:numId w:val="31"/>
        </w:numPr>
      </w:pPr>
      <w:proofErr w:type="spellStart"/>
      <w:proofErr w:type="gramStart"/>
      <w:r w:rsidRPr="004931A9">
        <w:rPr>
          <w:i/>
        </w:rPr>
        <w:t>accessRuleId</w:t>
      </w:r>
      <w:proofErr w:type="spellEnd"/>
      <w:proofErr w:type="gramEnd"/>
      <w:r w:rsidRPr="004931A9">
        <w:rPr>
          <w:i/>
        </w:rPr>
        <w:t>:</w:t>
      </w:r>
      <w:r>
        <w:t xml:space="preserve"> unique identifier for the access type (key)</w:t>
      </w:r>
    </w:p>
    <w:p w14:paraId="58F1D33A" w14:textId="378C82F7"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p>
    <w:p w14:paraId="70F0A022" w14:textId="4FA67B8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p>
    <w:p w14:paraId="20F7EF11" w14:textId="629B205D"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1E604F88" w:rsidR="004A062D" w:rsidRDefault="004138B2" w:rsidP="00B0137F">
      <w:pPr>
        <w:keepNext/>
      </w:pPr>
      <w:r w:rsidRPr="004138B2">
        <w:rPr>
          <w:i/>
        </w:rPr>
        <w:t>Logging</w:t>
      </w:r>
      <w:r>
        <w:t xml:space="preserve"> is the process of persisting a description of some kind of activity starting at a specific date and time</w:t>
      </w:r>
      <w:r w:rsidR="007B18E0">
        <w:t xml:space="preserve"> and ending at a specific date and time</w:t>
      </w:r>
      <w:r>
        <w:t xml:space="preserve">. The Subscription Management System currently logs page views. A page view is an access of a partner with a URI. A session is a set of </w:t>
      </w:r>
      <w:r w:rsidR="007B18E0">
        <w:t xml:space="preserve">possibly empty </w:t>
      </w:r>
      <w:r>
        <w:t>related page views</w:t>
      </w:r>
      <w:r w:rsidR="00BC1E8D">
        <w:t xml:space="preserve"> identified with a session id token as defined by the client processing the page views</w:t>
      </w:r>
      <w:r>
        <w:t>.</w:t>
      </w:r>
      <w:r w:rsidR="00B0137F">
        <w:t xml:space="preserve"> Note that a session is not partner-specific.</w:t>
      </w:r>
    </w:p>
    <w:p w14:paraId="713941FF" w14:textId="6FD7E21B" w:rsidR="004931A9" w:rsidRDefault="004253B2" w:rsidP="00B0137F">
      <w:pPr>
        <w:keepNext/>
      </w:pPr>
      <w:r>
        <w:rPr>
          <w:noProof/>
        </w:rPr>
        <w:drawing>
          <wp:inline distT="0" distB="0" distL="0" distR="0" wp14:anchorId="5874097C" wp14:editId="606BA123">
            <wp:extent cx="4343400" cy="3843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19">
                      <a:extLst>
                        <a:ext uri="{28A0092B-C50C-407E-A947-70E740481C1C}">
                          <a14:useLocalDpi xmlns:a14="http://schemas.microsoft.com/office/drawing/2010/main" val="0"/>
                        </a:ext>
                      </a:extLst>
                    </a:blip>
                    <a:stretch>
                      <a:fillRect/>
                    </a:stretch>
                  </pic:blipFill>
                  <pic:spPr>
                    <a:xfrm>
                      <a:off x="0" y="0"/>
                      <a:ext cx="4343871" cy="3843427"/>
                    </a:xfrm>
                    <a:prstGeom prst="rect">
                      <a:avLst/>
                    </a:prstGeom>
                  </pic:spPr>
                </pic:pic>
              </a:graphicData>
            </a:graphic>
          </wp:inline>
        </w:drawing>
      </w:r>
    </w:p>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157CCFD4"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(key)</w:t>
      </w:r>
    </w:p>
    <w:p w14:paraId="03DAC0F1" w14:textId="77777777" w:rsidR="00BC1E8D" w:rsidRDefault="00BC1E8D" w:rsidP="00BC1E8D">
      <w:pPr>
        <w:pStyle w:val="ListParagraph"/>
        <w:keepNext/>
        <w:numPr>
          <w:ilvl w:val="1"/>
          <w:numId w:val="32"/>
        </w:numPr>
      </w:pPr>
      <w:proofErr w:type="spellStart"/>
      <w:proofErr w:type="gramStart"/>
      <w:r w:rsidRPr="008E165A">
        <w:rPr>
          <w:i/>
        </w:rPr>
        <w:t>ip</w:t>
      </w:r>
      <w:proofErr w:type="spellEnd"/>
      <w:proofErr w:type="gramEnd"/>
      <w:r w:rsidRPr="008E165A">
        <w:rPr>
          <w:i/>
        </w:rPr>
        <w:t>:</w:t>
      </w:r>
      <w:r>
        <w:t xml:space="preserve"> the IP address that made the requests in the session</w:t>
      </w:r>
    </w:p>
    <w:p w14:paraId="3005CEE2" w14:textId="4BCDD3FE" w:rsidR="00BC1E8D" w:rsidRDefault="00BC1E8D" w:rsidP="00BC1E8D">
      <w:pPr>
        <w:pStyle w:val="ListParagraph"/>
        <w:numPr>
          <w:ilvl w:val="1"/>
          <w:numId w:val="32"/>
        </w:numPr>
      </w:pPr>
      <w:proofErr w:type="spellStart"/>
      <w:proofErr w:type="gramStart"/>
      <w:r w:rsidRPr="00F812C9">
        <w:rPr>
          <w:i/>
        </w:rPr>
        <w:t>partyId</w:t>
      </w:r>
      <w:proofErr w:type="spellEnd"/>
      <w:proofErr w:type="gramEnd"/>
      <w:r w:rsidRPr="00F812C9">
        <w:rPr>
          <w:i/>
        </w:rPr>
        <w:t>:</w:t>
      </w:r>
      <w:r>
        <w:t xml:space="preserve"> the optional party that initiated the page view, if any</w:t>
      </w:r>
    </w:p>
    <w:p w14:paraId="2C6E1087" w14:textId="69DE889E" w:rsidR="00294132"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w:t>
      </w:r>
      <w:r w:rsidR="00BC1E8D">
        <w:t xml:space="preserve">token </w:t>
      </w:r>
      <w:r>
        <w:t>of the session containing the page view</w:t>
      </w:r>
    </w:p>
    <w:p w14:paraId="703DC81D" w14:textId="6215B284" w:rsidR="00294132" w:rsidRDefault="00294132" w:rsidP="00ED32C0">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73F03B09" w14:textId="756E61AB" w:rsidR="00294132" w:rsidRPr="00903528" w:rsidRDefault="00294132" w:rsidP="00294132">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including query string</w:t>
      </w:r>
    </w:p>
    <w:sectPr w:rsidR="00294132" w:rsidRPr="00903528" w:rsidSect="000F00B5">
      <w:headerReference w:type="first" r:id="rId20"/>
      <w:footerReference w:type="firs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336CF9" w:rsidRDefault="00336CF9">
      <w:pPr>
        <w:spacing w:after="0"/>
      </w:pPr>
      <w:r>
        <w:separator/>
      </w:r>
    </w:p>
  </w:endnote>
  <w:endnote w:type="continuationSeparator" w:id="0">
    <w:p w14:paraId="3C2BB4F9" w14:textId="77777777" w:rsidR="00336CF9" w:rsidRDefault="00336C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336CF9" w:rsidRDefault="00336CF9"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3963C1">
      <w:rPr>
        <w:rStyle w:val="PageNumber"/>
        <w:noProof/>
      </w:rPr>
      <w:t>5</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336CF9" w:rsidRPr="00CC532C" w:rsidRDefault="00336CF9"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336CF9" w:rsidRPr="00CC532C" w:rsidRDefault="00336CF9"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336CF9" w:rsidRDefault="00336CF9">
      <w:pPr>
        <w:spacing w:after="0"/>
      </w:pPr>
      <w:r>
        <w:separator/>
      </w:r>
    </w:p>
  </w:footnote>
  <w:footnote w:type="continuationSeparator" w:id="0">
    <w:p w14:paraId="275373BD" w14:textId="77777777" w:rsidR="00336CF9" w:rsidRDefault="00336CF9">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5B98C7B7" w:rsidR="00336CF9" w:rsidRDefault="00336CF9" w:rsidP="000F00B5">
    <w:pPr>
      <w:pStyle w:val="Header"/>
      <w:tabs>
        <w:tab w:val="clear" w:pos="4320"/>
        <w:tab w:val="clear" w:pos="8640"/>
        <w:tab w:val="center" w:pos="4680"/>
        <w:tab w:val="right" w:pos="9360"/>
      </w:tabs>
    </w:pPr>
    <w:r>
      <w:t>Subscription Management System Database</w:t>
    </w:r>
    <w:r>
      <w:tab/>
    </w:r>
    <w:r>
      <w:tab/>
      <w:t>July 27,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336CF9" w:rsidRDefault="00336CF9"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336CF9" w:rsidRDefault="00336CF9"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CF381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63AF3"/>
    <w:rsid w:val="000B296A"/>
    <w:rsid w:val="000F00B5"/>
    <w:rsid w:val="00134940"/>
    <w:rsid w:val="0016271B"/>
    <w:rsid w:val="001A3C44"/>
    <w:rsid w:val="001E2EE1"/>
    <w:rsid w:val="0026369A"/>
    <w:rsid w:val="00294132"/>
    <w:rsid w:val="002D2E5D"/>
    <w:rsid w:val="00333988"/>
    <w:rsid w:val="00336CF9"/>
    <w:rsid w:val="003542EC"/>
    <w:rsid w:val="00381B72"/>
    <w:rsid w:val="00390482"/>
    <w:rsid w:val="003963C1"/>
    <w:rsid w:val="003F7CA9"/>
    <w:rsid w:val="004000D0"/>
    <w:rsid w:val="0040022C"/>
    <w:rsid w:val="004138B2"/>
    <w:rsid w:val="004253B2"/>
    <w:rsid w:val="00485693"/>
    <w:rsid w:val="004931A9"/>
    <w:rsid w:val="004A062D"/>
    <w:rsid w:val="005071B7"/>
    <w:rsid w:val="005111F7"/>
    <w:rsid w:val="005118FC"/>
    <w:rsid w:val="00684700"/>
    <w:rsid w:val="006909C2"/>
    <w:rsid w:val="006B764F"/>
    <w:rsid w:val="006C758B"/>
    <w:rsid w:val="006F16E4"/>
    <w:rsid w:val="00742271"/>
    <w:rsid w:val="007435F6"/>
    <w:rsid w:val="0079185D"/>
    <w:rsid w:val="007930EC"/>
    <w:rsid w:val="007B18E0"/>
    <w:rsid w:val="007D1598"/>
    <w:rsid w:val="007F5E3D"/>
    <w:rsid w:val="008226DA"/>
    <w:rsid w:val="00831276"/>
    <w:rsid w:val="008341B5"/>
    <w:rsid w:val="0087475A"/>
    <w:rsid w:val="008C029A"/>
    <w:rsid w:val="008E165A"/>
    <w:rsid w:val="008F3749"/>
    <w:rsid w:val="00904200"/>
    <w:rsid w:val="009302DC"/>
    <w:rsid w:val="0093051D"/>
    <w:rsid w:val="009940EA"/>
    <w:rsid w:val="009A42F0"/>
    <w:rsid w:val="00A01D3A"/>
    <w:rsid w:val="00A814D1"/>
    <w:rsid w:val="00AC57BE"/>
    <w:rsid w:val="00AD3AF1"/>
    <w:rsid w:val="00AF3352"/>
    <w:rsid w:val="00B0137F"/>
    <w:rsid w:val="00B566CE"/>
    <w:rsid w:val="00BC1E8D"/>
    <w:rsid w:val="00C076DB"/>
    <w:rsid w:val="00C2292E"/>
    <w:rsid w:val="00C333AF"/>
    <w:rsid w:val="00C373C2"/>
    <w:rsid w:val="00C9296D"/>
    <w:rsid w:val="00C935C9"/>
    <w:rsid w:val="00D07FEF"/>
    <w:rsid w:val="00D14F74"/>
    <w:rsid w:val="00D265AE"/>
    <w:rsid w:val="00D32E7B"/>
    <w:rsid w:val="00D57127"/>
    <w:rsid w:val="00D83ECF"/>
    <w:rsid w:val="00D85072"/>
    <w:rsid w:val="00E42172"/>
    <w:rsid w:val="00E4622F"/>
    <w:rsid w:val="00E67C53"/>
    <w:rsid w:val="00EA54B1"/>
    <w:rsid w:val="00ED32C0"/>
    <w:rsid w:val="00ED52F4"/>
    <w:rsid w:val="00F12AEB"/>
    <w:rsid w:val="00F5189F"/>
    <w:rsid w:val="00F7075F"/>
    <w:rsid w:val="00F802E3"/>
    <w:rsid w:val="00F812C9"/>
    <w:rsid w:val="00F83E4A"/>
    <w:rsid w:val="00FC3BA5"/>
    <w:rsid w:val="00FD3010"/>
    <w:rsid w:val="00FD5D1B"/>
    <w:rsid w:val="00FD7A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312</TotalTime>
  <Pages>12</Pages>
  <Words>1623</Words>
  <Characters>9252</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10854</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59</cp:revision>
  <cp:lastPrinted>2015-05-30T14:06:00Z</cp:lastPrinted>
  <dcterms:created xsi:type="dcterms:W3CDTF">2015-05-03T14:04:00Z</dcterms:created>
  <dcterms:modified xsi:type="dcterms:W3CDTF">2015-08-20T00:48:00Z</dcterms:modified>
</cp:coreProperties>
</file>